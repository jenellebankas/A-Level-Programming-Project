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36475013"/>
        <w:docPartObj>
          <w:docPartGallery w:val="Cover Pages"/>
          <w:docPartUnique/>
        </w:docPartObj>
      </w:sdtPr>
      <w:sdtEndPr/>
      <w:sdtContent>
        <w:p w14:paraId="4EB34494" w14:textId="6F955B51" w:rsidR="00744C9D" w:rsidRDefault="00744C9D">
          <w:r>
            <w:rPr>
              <w:noProof/>
            </w:rPr>
            <mc:AlternateContent>
              <mc:Choice Requires="wpg">
                <w:drawing>
                  <wp:anchor distT="0" distB="0" distL="114300" distR="114300" simplePos="0" relativeHeight="251662336" behindDoc="0" locked="0" layoutInCell="1" allowOverlap="1" wp14:anchorId="4E5AC8F1" wp14:editId="0BDBA3F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11DEB3C"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53777a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1B14C5D3" wp14:editId="4FDD36F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337AFE" w14:textId="32CBD6CB" w:rsidR="00744C9D" w:rsidRDefault="0056043A">
                                <w:pPr>
                                  <w:jc w:val="right"/>
                                  <w:rPr>
                                    <w:color w:val="53777A" w:themeColor="accent1"/>
                                    <w:sz w:val="64"/>
                                    <w:szCs w:val="64"/>
                                  </w:rPr>
                                </w:pPr>
                                <w:sdt>
                                  <w:sdtPr>
                                    <w:rPr>
                                      <w:caps/>
                                      <w:color w:val="53777A"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C4368">
                                      <w:rPr>
                                        <w:caps/>
                                        <w:color w:val="53777A" w:themeColor="accent1"/>
                                        <w:sz w:val="64"/>
                                        <w:szCs w:val="64"/>
                                      </w:rPr>
                                      <w:t>Creating your own solar</w:t>
                                    </w:r>
                                    <w:r w:rsidR="00CF43A8">
                                      <w:rPr>
                                        <w:caps/>
                                        <w:color w:val="53777A" w:themeColor="accent1"/>
                                        <w:sz w:val="64"/>
                                        <w:szCs w:val="64"/>
                                      </w:rPr>
                                      <w:t xml:space="preserve"> </w:t>
                                    </w:r>
                                    <w:r w:rsidR="00BC4368">
                                      <w:rPr>
                                        <w:caps/>
                                        <w:color w:val="53777A" w:themeColor="accent1"/>
                                        <w:sz w:val="64"/>
                                        <w:szCs w:val="64"/>
                                      </w:rPr>
                                      <w:t>system in Augmented reality</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802396B" w14:textId="0FF9B710" w:rsidR="00744C9D" w:rsidRDefault="00BC4368">
                                    <w:pPr>
                                      <w:jc w:val="right"/>
                                      <w:rPr>
                                        <w:smallCaps/>
                                        <w:color w:val="404040" w:themeColor="text1" w:themeTint="BF"/>
                                        <w:sz w:val="36"/>
                                        <w:szCs w:val="36"/>
                                      </w:rPr>
                                    </w:pPr>
                                    <w:r>
                                      <w:rPr>
                                        <w:color w:val="404040" w:themeColor="text1" w:themeTint="BF"/>
                                        <w:sz w:val="36"/>
                                        <w:szCs w:val="36"/>
                                      </w:rPr>
                                      <w:t>A Swift-base app</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B14C5D3"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" filled="f" stroked="f" strokeweight=".5pt">
                    <v:textbox inset="126pt,0,54pt,0">
                      <w:txbxContent>
                        <w:p w14:paraId="4E337AFE" w14:textId="32CBD6CB" w:rsidR="00744C9D" w:rsidRDefault="0056043A">
                          <w:pPr>
                            <w:jc w:val="right"/>
                            <w:rPr>
                              <w:color w:val="53777A" w:themeColor="accent1"/>
                              <w:sz w:val="64"/>
                              <w:szCs w:val="64"/>
                            </w:rPr>
                          </w:pPr>
                          <w:sdt>
                            <w:sdtPr>
                              <w:rPr>
                                <w:caps/>
                                <w:color w:val="53777A"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C4368">
                                <w:rPr>
                                  <w:caps/>
                                  <w:color w:val="53777A" w:themeColor="accent1"/>
                                  <w:sz w:val="64"/>
                                  <w:szCs w:val="64"/>
                                </w:rPr>
                                <w:t>Creating your own solar</w:t>
                              </w:r>
                              <w:r w:rsidR="00CF43A8">
                                <w:rPr>
                                  <w:caps/>
                                  <w:color w:val="53777A" w:themeColor="accent1"/>
                                  <w:sz w:val="64"/>
                                  <w:szCs w:val="64"/>
                                </w:rPr>
                                <w:t xml:space="preserve"> </w:t>
                              </w:r>
                              <w:r w:rsidR="00BC4368">
                                <w:rPr>
                                  <w:caps/>
                                  <w:color w:val="53777A" w:themeColor="accent1"/>
                                  <w:sz w:val="64"/>
                                  <w:szCs w:val="64"/>
                                </w:rPr>
                                <w:t>system in Augmented reality</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802396B" w14:textId="0FF9B710" w:rsidR="00744C9D" w:rsidRDefault="00BC4368">
                              <w:pPr>
                                <w:jc w:val="right"/>
                                <w:rPr>
                                  <w:smallCaps/>
                                  <w:color w:val="404040" w:themeColor="text1" w:themeTint="BF"/>
                                  <w:sz w:val="36"/>
                                  <w:szCs w:val="36"/>
                                </w:rPr>
                              </w:pPr>
                              <w:r>
                                <w:rPr>
                                  <w:color w:val="404040" w:themeColor="text1" w:themeTint="BF"/>
                                  <w:sz w:val="36"/>
                                  <w:szCs w:val="36"/>
                                </w:rPr>
                                <w:t>A Swift-base app</w:t>
                              </w:r>
                            </w:p>
                          </w:sdtContent>
                        </w:sdt>
                      </w:txbxContent>
                    </v:textbox>
                    <w10:wrap type="square" anchorx="page" anchory="page"/>
                  </v:shape>
                </w:pict>
              </mc:Fallback>
            </mc:AlternateContent>
          </w:r>
        </w:p>
        <w:p w14:paraId="3E01BE82" w14:textId="2FF19CAB" w:rsidR="00AA1895" w:rsidRDefault="000C161C">
          <w:r>
            <w:rPr>
              <w:noProof/>
            </w:rPr>
            <mc:AlternateContent>
              <mc:Choice Requires="wps">
                <w:drawing>
                  <wp:anchor distT="0" distB="0" distL="114300" distR="114300" simplePos="0" relativeHeight="251660288" behindDoc="0" locked="0" layoutInCell="1" allowOverlap="1" wp14:anchorId="042DE91D" wp14:editId="4BCA3EA0">
                    <wp:simplePos x="0" y="0"/>
                    <wp:positionH relativeFrom="page">
                      <wp:posOffset>228600</wp:posOffset>
                    </wp:positionH>
                    <wp:positionV relativeFrom="page">
                      <wp:posOffset>8750300</wp:posOffset>
                    </wp:positionV>
                    <wp:extent cx="7315200" cy="10414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041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sz w:val="52"/>
                                    <w:szCs w:val="52"/>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6CD193F" w14:textId="19ECDEBA" w:rsidR="00744C9D" w:rsidRPr="00BA2A84" w:rsidRDefault="00BC4368">
                                    <w:pPr>
                                      <w:pStyle w:val="NoSpacing"/>
                                      <w:jc w:val="right"/>
                                      <w:rPr>
                                        <w:color w:val="7F7F7F" w:themeColor="text1" w:themeTint="80"/>
                                        <w:sz w:val="52"/>
                                        <w:szCs w:val="52"/>
                                      </w:rPr>
                                    </w:pPr>
                                    <w:r w:rsidRPr="00BA2A84">
                                      <w:rPr>
                                        <w:color w:val="7F7F7F" w:themeColor="text1" w:themeTint="80"/>
                                        <w:sz w:val="52"/>
                                        <w:szCs w:val="52"/>
                                      </w:rPr>
                                      <w:t>By Jenelle Bankas</w:t>
                                    </w:r>
                                  </w:p>
                                </w:sdtContent>
                              </w:sdt>
                              <w:p w14:paraId="754E6438" w14:textId="3B641811" w:rsidR="00744C9D" w:rsidRPr="00BA2A84" w:rsidRDefault="0056043A">
                                <w:pPr>
                                  <w:pStyle w:val="NoSpacing"/>
                                  <w:jc w:val="right"/>
                                  <w:rPr>
                                    <w:color w:val="595959" w:themeColor="text1" w:themeTint="A6"/>
                                    <w:sz w:val="32"/>
                                    <w:szCs w:val="32"/>
                                  </w:rPr>
                                </w:pPr>
                                <w:sdt>
                                  <w:sdtPr>
                                    <w:rPr>
                                      <w:color w:val="595959" w:themeColor="text1" w:themeTint="A6"/>
                                      <w:sz w:val="32"/>
                                      <w:szCs w:val="32"/>
                                    </w:rPr>
                                    <w:alias w:val="Email"/>
                                    <w:tag w:val="Email"/>
                                    <w:id w:val="942260680"/>
                                    <w:dataBinding w:prefixMappings="xmlns:ns0='http://schemas.microsoft.com/office/2006/coverPageProps' " w:xpath="/ns0:CoverPageProperties[1]/ns0:CompanyEmail[1]" w:storeItemID="{55AF091B-3C7A-41E3-B477-F2FDAA23CFDA}"/>
                                    <w:text/>
                                  </w:sdtPr>
                                  <w:sdtEndPr/>
                                  <w:sdtContent>
                                    <w:r w:rsidR="000C161C" w:rsidRPr="00BA2A84">
                                      <w:rPr>
                                        <w:color w:val="595959" w:themeColor="text1" w:themeTint="A6"/>
                                        <w:sz w:val="32"/>
                                        <w:szCs w:val="32"/>
                                      </w:rPr>
                                      <w:t xml:space="preserve">Candidate Number: 8018     Centre Number: </w:t>
                                    </w:r>
                                    <w:r w:rsidR="00BA2A84" w:rsidRPr="00BA2A84">
                                      <w:rPr>
                                        <w:color w:val="595959" w:themeColor="text1" w:themeTint="A6"/>
                                        <w:sz w:val="32"/>
                                        <w:szCs w:val="32"/>
                                      </w:rPr>
                                      <w:t>22121</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42DE91D" id="Text Box 152" o:spid="_x0000_s1027" type="#_x0000_t202" style="position:absolute;margin-left:18pt;margin-top:689pt;width:8in;height:82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" filled="f" stroked="f" strokeweight=".5pt">
                    <v:textbox inset="126pt,0,54pt,0">
                      <w:txbxContent>
                        <w:sdt>
                          <w:sdtPr>
                            <w:rPr>
                              <w:color w:val="7F7F7F" w:themeColor="text1" w:themeTint="80"/>
                              <w:sz w:val="52"/>
                              <w:szCs w:val="52"/>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6CD193F" w14:textId="19ECDEBA" w:rsidR="00744C9D" w:rsidRPr="00BA2A84" w:rsidRDefault="00BC4368">
                              <w:pPr>
                                <w:pStyle w:val="NoSpacing"/>
                                <w:jc w:val="right"/>
                                <w:rPr>
                                  <w:color w:val="7F7F7F" w:themeColor="text1" w:themeTint="80"/>
                                  <w:sz w:val="52"/>
                                  <w:szCs w:val="52"/>
                                </w:rPr>
                              </w:pPr>
                              <w:r w:rsidRPr="00BA2A84">
                                <w:rPr>
                                  <w:color w:val="7F7F7F" w:themeColor="text1" w:themeTint="80"/>
                                  <w:sz w:val="52"/>
                                  <w:szCs w:val="52"/>
                                </w:rPr>
                                <w:t>By Jenelle Bankas</w:t>
                              </w:r>
                            </w:p>
                          </w:sdtContent>
                        </w:sdt>
                        <w:p w14:paraId="754E6438" w14:textId="3B641811" w:rsidR="00744C9D" w:rsidRPr="00BA2A84" w:rsidRDefault="0056043A">
                          <w:pPr>
                            <w:pStyle w:val="NoSpacing"/>
                            <w:jc w:val="right"/>
                            <w:rPr>
                              <w:color w:val="595959" w:themeColor="text1" w:themeTint="A6"/>
                              <w:sz w:val="32"/>
                              <w:szCs w:val="32"/>
                            </w:rPr>
                          </w:pPr>
                          <w:sdt>
                            <w:sdtPr>
                              <w:rPr>
                                <w:color w:val="595959" w:themeColor="text1" w:themeTint="A6"/>
                                <w:sz w:val="32"/>
                                <w:szCs w:val="32"/>
                              </w:rPr>
                              <w:alias w:val="Email"/>
                              <w:tag w:val="Email"/>
                              <w:id w:val="942260680"/>
                              <w:dataBinding w:prefixMappings="xmlns:ns0='http://schemas.microsoft.com/office/2006/coverPageProps' " w:xpath="/ns0:CoverPageProperties[1]/ns0:CompanyEmail[1]" w:storeItemID="{55AF091B-3C7A-41E3-B477-F2FDAA23CFDA}"/>
                              <w:text/>
                            </w:sdtPr>
                            <w:sdtEndPr/>
                            <w:sdtContent>
                              <w:r w:rsidR="000C161C" w:rsidRPr="00BA2A84">
                                <w:rPr>
                                  <w:color w:val="595959" w:themeColor="text1" w:themeTint="A6"/>
                                  <w:sz w:val="32"/>
                                  <w:szCs w:val="32"/>
                                </w:rPr>
                                <w:t xml:space="preserve">Candidate Number: 8018     Centre Number: </w:t>
                              </w:r>
                              <w:r w:rsidR="00BA2A84" w:rsidRPr="00BA2A84">
                                <w:rPr>
                                  <w:color w:val="595959" w:themeColor="text1" w:themeTint="A6"/>
                                  <w:sz w:val="32"/>
                                  <w:szCs w:val="32"/>
                                </w:rPr>
                                <w:t>22121</w:t>
                              </w:r>
                            </w:sdtContent>
                          </w:sdt>
                        </w:p>
                      </w:txbxContent>
                    </v:textbox>
                    <w10:wrap type="square" anchorx="page" anchory="page"/>
                  </v:shape>
                </w:pict>
              </mc:Fallback>
            </mc:AlternateContent>
          </w:r>
          <w:r w:rsidR="00744C9D">
            <w:br w:type="page"/>
          </w:r>
        </w:p>
        <w:p w14:paraId="1D8B1679" w14:textId="5606BAE3" w:rsidR="00AA1895" w:rsidRDefault="00AA1895"/>
        <w:p w14:paraId="74ADFC3F" w14:textId="163C0CEB" w:rsidR="00AA1895" w:rsidRDefault="00AA1895"/>
        <w:sdt>
          <w:sdtPr>
            <w:id w:val="1552186023"/>
            <w:docPartObj>
              <w:docPartGallery w:val="Table of Contents"/>
              <w:docPartUnique/>
            </w:docPartObj>
          </w:sdtPr>
          <w:sdtEndPr>
            <w:rPr>
              <w:rFonts w:asciiTheme="minorHAnsi" w:eastAsiaTheme="minorEastAsia" w:hAnsiTheme="minorHAnsi" w:cstheme="minorBidi"/>
              <w:noProof/>
              <w:color w:val="auto"/>
              <w:sz w:val="22"/>
              <w:szCs w:val="22"/>
            </w:rPr>
          </w:sdtEndPr>
          <w:sdtContent>
            <w:p w14:paraId="7E645600" w14:textId="0DEF3F47" w:rsidR="00514939" w:rsidRDefault="00514939" w:rsidP="00FA011F">
              <w:pPr>
                <w:pStyle w:val="TOCHeading"/>
                <w:jc w:val="center"/>
              </w:pPr>
              <w:r>
                <w:t>Table of Contents</w:t>
              </w:r>
            </w:p>
            <w:p w14:paraId="2E5B4AD4" w14:textId="77777777" w:rsidR="00FA011F" w:rsidRPr="00FA011F" w:rsidRDefault="00FA011F" w:rsidP="00FA011F"/>
            <w:p w14:paraId="2C029108" w14:textId="0E1DDE4C" w:rsidR="007C7476" w:rsidRDefault="00514939">
              <w:pPr>
                <w:pStyle w:val="TOC1"/>
                <w:tabs>
                  <w:tab w:val="right" w:leader="dot" w:pos="9219"/>
                </w:tabs>
                <w:rPr>
                  <w:rFonts w:cstheme="minorBidi"/>
                  <w:b w:val="0"/>
                  <w:bCs w:val="0"/>
                  <w:caps w:val="0"/>
                  <w:noProof/>
                  <w:sz w:val="24"/>
                  <w:szCs w:val="24"/>
                  <w:lang w:eastAsia="en-GB"/>
                </w:rPr>
              </w:pPr>
              <w:r>
                <w:rPr>
                  <w:b w:val="0"/>
                  <w:bCs w:val="0"/>
                </w:rPr>
                <w:fldChar w:fldCharType="begin"/>
              </w:r>
              <w:r>
                <w:instrText xml:space="preserve"> TOC \o "1-3" \h \z \u </w:instrText>
              </w:r>
              <w:r>
                <w:rPr>
                  <w:b w:val="0"/>
                  <w:bCs w:val="0"/>
                </w:rPr>
                <w:fldChar w:fldCharType="separate"/>
              </w:r>
              <w:hyperlink w:anchor="_Toc105093396" w:history="1">
                <w:r w:rsidR="007C7476" w:rsidRPr="00BB5B92">
                  <w:rPr>
                    <w:rStyle w:val="Hyperlink"/>
                    <w:noProof/>
                  </w:rPr>
                  <w:t>An</w:t>
                </w:r>
                <w:r w:rsidR="007C7476" w:rsidRPr="00BB5B92">
                  <w:rPr>
                    <w:rStyle w:val="Hyperlink"/>
                    <w:noProof/>
                  </w:rPr>
                  <w:t>a</w:t>
                </w:r>
                <w:r w:rsidR="007C7476" w:rsidRPr="00BB5B92">
                  <w:rPr>
                    <w:rStyle w:val="Hyperlink"/>
                    <w:noProof/>
                  </w:rPr>
                  <w:t>lysis</w:t>
                </w:r>
                <w:r w:rsidR="007C7476">
                  <w:rPr>
                    <w:noProof/>
                    <w:webHidden/>
                  </w:rPr>
                  <w:tab/>
                </w:r>
                <w:r w:rsidR="007C7476">
                  <w:rPr>
                    <w:noProof/>
                    <w:webHidden/>
                  </w:rPr>
                  <w:fldChar w:fldCharType="begin"/>
                </w:r>
                <w:r w:rsidR="007C7476">
                  <w:rPr>
                    <w:noProof/>
                    <w:webHidden/>
                  </w:rPr>
                  <w:instrText xml:space="preserve"> PAGEREF _Toc105093396 \h </w:instrText>
                </w:r>
                <w:r w:rsidR="007C7476">
                  <w:rPr>
                    <w:noProof/>
                    <w:webHidden/>
                  </w:rPr>
                </w:r>
                <w:r w:rsidR="007C7476">
                  <w:rPr>
                    <w:noProof/>
                    <w:webHidden/>
                  </w:rPr>
                  <w:fldChar w:fldCharType="separate"/>
                </w:r>
                <w:r w:rsidR="007C7476">
                  <w:rPr>
                    <w:noProof/>
                    <w:webHidden/>
                  </w:rPr>
                  <w:t>2</w:t>
                </w:r>
                <w:r w:rsidR="007C7476">
                  <w:rPr>
                    <w:noProof/>
                    <w:webHidden/>
                  </w:rPr>
                  <w:fldChar w:fldCharType="end"/>
                </w:r>
              </w:hyperlink>
            </w:p>
            <w:p w14:paraId="79829A0C" w14:textId="0D30ACCC" w:rsidR="007C7476" w:rsidRDefault="007C7476">
              <w:pPr>
                <w:pStyle w:val="TOC2"/>
                <w:tabs>
                  <w:tab w:val="right" w:leader="dot" w:pos="9219"/>
                </w:tabs>
                <w:rPr>
                  <w:rFonts w:cstheme="minorBidi"/>
                  <w:smallCaps w:val="0"/>
                  <w:noProof/>
                  <w:sz w:val="24"/>
                  <w:szCs w:val="24"/>
                  <w:lang w:eastAsia="en-GB"/>
                </w:rPr>
              </w:pPr>
              <w:hyperlink w:anchor="_Toc105093397" w:history="1">
                <w:r w:rsidRPr="00BB5B92">
                  <w:rPr>
                    <w:rStyle w:val="Hyperlink"/>
                    <w:noProof/>
                  </w:rPr>
                  <w:t>The Problem</w:t>
                </w:r>
                <w:r>
                  <w:rPr>
                    <w:noProof/>
                    <w:webHidden/>
                  </w:rPr>
                  <w:tab/>
                </w:r>
                <w:r>
                  <w:rPr>
                    <w:noProof/>
                    <w:webHidden/>
                  </w:rPr>
                  <w:fldChar w:fldCharType="begin"/>
                </w:r>
                <w:r>
                  <w:rPr>
                    <w:noProof/>
                    <w:webHidden/>
                  </w:rPr>
                  <w:instrText xml:space="preserve"> PAGEREF _Toc105093397 \h </w:instrText>
                </w:r>
                <w:r>
                  <w:rPr>
                    <w:noProof/>
                    <w:webHidden/>
                  </w:rPr>
                </w:r>
                <w:r>
                  <w:rPr>
                    <w:noProof/>
                    <w:webHidden/>
                  </w:rPr>
                  <w:fldChar w:fldCharType="separate"/>
                </w:r>
                <w:r>
                  <w:rPr>
                    <w:noProof/>
                    <w:webHidden/>
                  </w:rPr>
                  <w:t>2</w:t>
                </w:r>
                <w:r>
                  <w:rPr>
                    <w:noProof/>
                    <w:webHidden/>
                  </w:rPr>
                  <w:fldChar w:fldCharType="end"/>
                </w:r>
              </w:hyperlink>
            </w:p>
            <w:p w14:paraId="225CBCC4" w14:textId="0AA5BCE1" w:rsidR="007C7476" w:rsidRDefault="007C7476">
              <w:pPr>
                <w:pStyle w:val="TOC2"/>
                <w:tabs>
                  <w:tab w:val="right" w:leader="dot" w:pos="9219"/>
                </w:tabs>
                <w:rPr>
                  <w:rFonts w:cstheme="minorBidi"/>
                  <w:smallCaps w:val="0"/>
                  <w:noProof/>
                  <w:sz w:val="24"/>
                  <w:szCs w:val="24"/>
                  <w:lang w:eastAsia="en-GB"/>
                </w:rPr>
              </w:pPr>
              <w:hyperlink w:anchor="_Toc105093398" w:history="1">
                <w:r w:rsidRPr="00BB5B92">
                  <w:rPr>
                    <w:rStyle w:val="Hyperlink"/>
                    <w:noProof/>
                  </w:rPr>
                  <w:t>Supervisors</w:t>
                </w:r>
                <w:r>
                  <w:rPr>
                    <w:noProof/>
                    <w:webHidden/>
                  </w:rPr>
                  <w:tab/>
                </w:r>
                <w:r>
                  <w:rPr>
                    <w:noProof/>
                    <w:webHidden/>
                  </w:rPr>
                  <w:fldChar w:fldCharType="begin"/>
                </w:r>
                <w:r>
                  <w:rPr>
                    <w:noProof/>
                    <w:webHidden/>
                  </w:rPr>
                  <w:instrText xml:space="preserve"> PAGEREF _Toc105093398 \h </w:instrText>
                </w:r>
                <w:r>
                  <w:rPr>
                    <w:noProof/>
                    <w:webHidden/>
                  </w:rPr>
                </w:r>
                <w:r>
                  <w:rPr>
                    <w:noProof/>
                    <w:webHidden/>
                  </w:rPr>
                  <w:fldChar w:fldCharType="separate"/>
                </w:r>
                <w:r>
                  <w:rPr>
                    <w:noProof/>
                    <w:webHidden/>
                  </w:rPr>
                  <w:t>2</w:t>
                </w:r>
                <w:r>
                  <w:rPr>
                    <w:noProof/>
                    <w:webHidden/>
                  </w:rPr>
                  <w:fldChar w:fldCharType="end"/>
                </w:r>
              </w:hyperlink>
            </w:p>
            <w:p w14:paraId="5AC26F29" w14:textId="1A6286B5" w:rsidR="007C7476" w:rsidRDefault="007C7476">
              <w:pPr>
                <w:pStyle w:val="TOC2"/>
                <w:tabs>
                  <w:tab w:val="right" w:leader="dot" w:pos="9219"/>
                </w:tabs>
                <w:rPr>
                  <w:rFonts w:cstheme="minorBidi"/>
                  <w:smallCaps w:val="0"/>
                  <w:noProof/>
                  <w:sz w:val="24"/>
                  <w:szCs w:val="24"/>
                  <w:lang w:eastAsia="en-GB"/>
                </w:rPr>
              </w:pPr>
              <w:hyperlink w:anchor="_Toc105093399" w:history="1">
                <w:r w:rsidRPr="00BB5B92">
                  <w:rPr>
                    <w:rStyle w:val="Hyperlink"/>
                    <w:noProof/>
                  </w:rPr>
                  <w:t>Researched Products</w:t>
                </w:r>
                <w:r>
                  <w:rPr>
                    <w:noProof/>
                    <w:webHidden/>
                  </w:rPr>
                  <w:tab/>
                </w:r>
                <w:r>
                  <w:rPr>
                    <w:noProof/>
                    <w:webHidden/>
                  </w:rPr>
                  <w:fldChar w:fldCharType="begin"/>
                </w:r>
                <w:r>
                  <w:rPr>
                    <w:noProof/>
                    <w:webHidden/>
                  </w:rPr>
                  <w:instrText xml:space="preserve"> PAGEREF _Toc105093399 \h </w:instrText>
                </w:r>
                <w:r>
                  <w:rPr>
                    <w:noProof/>
                    <w:webHidden/>
                  </w:rPr>
                </w:r>
                <w:r>
                  <w:rPr>
                    <w:noProof/>
                    <w:webHidden/>
                  </w:rPr>
                  <w:fldChar w:fldCharType="separate"/>
                </w:r>
                <w:r>
                  <w:rPr>
                    <w:noProof/>
                    <w:webHidden/>
                  </w:rPr>
                  <w:t>2</w:t>
                </w:r>
                <w:r>
                  <w:rPr>
                    <w:noProof/>
                    <w:webHidden/>
                  </w:rPr>
                  <w:fldChar w:fldCharType="end"/>
                </w:r>
              </w:hyperlink>
            </w:p>
            <w:p w14:paraId="702F6E6E" w14:textId="7E5E244F" w:rsidR="007C7476" w:rsidRDefault="007C7476">
              <w:pPr>
                <w:pStyle w:val="TOC2"/>
                <w:tabs>
                  <w:tab w:val="right" w:leader="dot" w:pos="9219"/>
                </w:tabs>
                <w:rPr>
                  <w:rFonts w:cstheme="minorBidi"/>
                  <w:smallCaps w:val="0"/>
                  <w:noProof/>
                  <w:sz w:val="24"/>
                  <w:szCs w:val="24"/>
                  <w:lang w:eastAsia="en-GB"/>
                </w:rPr>
              </w:pPr>
              <w:hyperlink w:anchor="_Toc105093400" w:history="1">
                <w:r w:rsidRPr="00BB5B92">
                  <w:rPr>
                    <w:rStyle w:val="Hyperlink"/>
                    <w:noProof/>
                  </w:rPr>
                  <w:t>Relevant Research</w:t>
                </w:r>
                <w:r>
                  <w:rPr>
                    <w:noProof/>
                    <w:webHidden/>
                  </w:rPr>
                  <w:tab/>
                </w:r>
                <w:r>
                  <w:rPr>
                    <w:noProof/>
                    <w:webHidden/>
                  </w:rPr>
                  <w:fldChar w:fldCharType="begin"/>
                </w:r>
                <w:r>
                  <w:rPr>
                    <w:noProof/>
                    <w:webHidden/>
                  </w:rPr>
                  <w:instrText xml:space="preserve"> PAGEREF _Toc105093400 \h </w:instrText>
                </w:r>
                <w:r>
                  <w:rPr>
                    <w:noProof/>
                    <w:webHidden/>
                  </w:rPr>
                </w:r>
                <w:r>
                  <w:rPr>
                    <w:noProof/>
                    <w:webHidden/>
                  </w:rPr>
                  <w:fldChar w:fldCharType="separate"/>
                </w:r>
                <w:r>
                  <w:rPr>
                    <w:noProof/>
                    <w:webHidden/>
                  </w:rPr>
                  <w:t>2</w:t>
                </w:r>
                <w:r>
                  <w:rPr>
                    <w:noProof/>
                    <w:webHidden/>
                  </w:rPr>
                  <w:fldChar w:fldCharType="end"/>
                </w:r>
              </w:hyperlink>
            </w:p>
            <w:p w14:paraId="66AC596F" w14:textId="0BD251A5" w:rsidR="007C7476" w:rsidRDefault="007C7476">
              <w:pPr>
                <w:pStyle w:val="TOC2"/>
                <w:tabs>
                  <w:tab w:val="right" w:leader="dot" w:pos="9219"/>
                </w:tabs>
                <w:rPr>
                  <w:rFonts w:cstheme="minorBidi"/>
                  <w:smallCaps w:val="0"/>
                  <w:noProof/>
                  <w:sz w:val="24"/>
                  <w:szCs w:val="24"/>
                  <w:lang w:eastAsia="en-GB"/>
                </w:rPr>
              </w:pPr>
              <w:hyperlink w:anchor="_Toc105093401" w:history="1">
                <w:r w:rsidRPr="00BB5B92">
                  <w:rPr>
                    <w:rStyle w:val="Hyperlink"/>
                    <w:noProof/>
                  </w:rPr>
                  <w:t>Surveys</w:t>
                </w:r>
                <w:r>
                  <w:rPr>
                    <w:noProof/>
                    <w:webHidden/>
                  </w:rPr>
                  <w:tab/>
                </w:r>
                <w:r>
                  <w:rPr>
                    <w:noProof/>
                    <w:webHidden/>
                  </w:rPr>
                  <w:fldChar w:fldCharType="begin"/>
                </w:r>
                <w:r>
                  <w:rPr>
                    <w:noProof/>
                    <w:webHidden/>
                  </w:rPr>
                  <w:instrText xml:space="preserve"> PAGEREF _Toc105093401 \h </w:instrText>
                </w:r>
                <w:r>
                  <w:rPr>
                    <w:noProof/>
                    <w:webHidden/>
                  </w:rPr>
                </w:r>
                <w:r>
                  <w:rPr>
                    <w:noProof/>
                    <w:webHidden/>
                  </w:rPr>
                  <w:fldChar w:fldCharType="separate"/>
                </w:r>
                <w:r>
                  <w:rPr>
                    <w:noProof/>
                    <w:webHidden/>
                  </w:rPr>
                  <w:t>2</w:t>
                </w:r>
                <w:r>
                  <w:rPr>
                    <w:noProof/>
                    <w:webHidden/>
                  </w:rPr>
                  <w:fldChar w:fldCharType="end"/>
                </w:r>
              </w:hyperlink>
            </w:p>
            <w:p w14:paraId="7CEFF1AE" w14:textId="18097138" w:rsidR="007C7476" w:rsidRDefault="007C7476">
              <w:pPr>
                <w:pStyle w:val="TOC2"/>
                <w:tabs>
                  <w:tab w:val="right" w:leader="dot" w:pos="9219"/>
                </w:tabs>
                <w:rPr>
                  <w:rFonts w:cstheme="minorBidi"/>
                  <w:smallCaps w:val="0"/>
                  <w:noProof/>
                  <w:sz w:val="24"/>
                  <w:szCs w:val="24"/>
                  <w:lang w:eastAsia="en-GB"/>
                </w:rPr>
              </w:pPr>
              <w:hyperlink w:anchor="_Toc105093402" w:history="1">
                <w:r w:rsidRPr="00BB5B92">
                  <w:rPr>
                    <w:rStyle w:val="Hyperlink"/>
                    <w:noProof/>
                  </w:rPr>
                  <w:t>Prototypes</w:t>
                </w:r>
                <w:r>
                  <w:rPr>
                    <w:noProof/>
                    <w:webHidden/>
                  </w:rPr>
                  <w:tab/>
                </w:r>
                <w:r>
                  <w:rPr>
                    <w:noProof/>
                    <w:webHidden/>
                  </w:rPr>
                  <w:fldChar w:fldCharType="begin"/>
                </w:r>
                <w:r>
                  <w:rPr>
                    <w:noProof/>
                    <w:webHidden/>
                  </w:rPr>
                  <w:instrText xml:space="preserve"> PAGEREF _Toc105093402 \h </w:instrText>
                </w:r>
                <w:r>
                  <w:rPr>
                    <w:noProof/>
                    <w:webHidden/>
                  </w:rPr>
                </w:r>
                <w:r>
                  <w:rPr>
                    <w:noProof/>
                    <w:webHidden/>
                  </w:rPr>
                  <w:fldChar w:fldCharType="separate"/>
                </w:r>
                <w:r>
                  <w:rPr>
                    <w:noProof/>
                    <w:webHidden/>
                  </w:rPr>
                  <w:t>2</w:t>
                </w:r>
                <w:r>
                  <w:rPr>
                    <w:noProof/>
                    <w:webHidden/>
                  </w:rPr>
                  <w:fldChar w:fldCharType="end"/>
                </w:r>
              </w:hyperlink>
            </w:p>
            <w:p w14:paraId="1C1791CE" w14:textId="3F0E266A" w:rsidR="007C7476" w:rsidRDefault="007C7476">
              <w:pPr>
                <w:pStyle w:val="TOC2"/>
                <w:tabs>
                  <w:tab w:val="right" w:leader="dot" w:pos="9219"/>
                </w:tabs>
                <w:rPr>
                  <w:rFonts w:cstheme="minorBidi"/>
                  <w:smallCaps w:val="0"/>
                  <w:noProof/>
                  <w:sz w:val="24"/>
                  <w:szCs w:val="24"/>
                  <w:lang w:eastAsia="en-GB"/>
                </w:rPr>
              </w:pPr>
              <w:hyperlink w:anchor="_Toc105093403" w:history="1">
                <w:r w:rsidRPr="00BB5B92">
                  <w:rPr>
                    <w:rStyle w:val="Hyperlink"/>
                    <w:noProof/>
                  </w:rPr>
                  <w:t>Objectives</w:t>
                </w:r>
                <w:r>
                  <w:rPr>
                    <w:noProof/>
                    <w:webHidden/>
                  </w:rPr>
                  <w:tab/>
                </w:r>
                <w:r>
                  <w:rPr>
                    <w:noProof/>
                    <w:webHidden/>
                  </w:rPr>
                  <w:fldChar w:fldCharType="begin"/>
                </w:r>
                <w:r>
                  <w:rPr>
                    <w:noProof/>
                    <w:webHidden/>
                  </w:rPr>
                  <w:instrText xml:space="preserve"> PAGEREF _Toc105093403 \h </w:instrText>
                </w:r>
                <w:r>
                  <w:rPr>
                    <w:noProof/>
                    <w:webHidden/>
                  </w:rPr>
                </w:r>
                <w:r>
                  <w:rPr>
                    <w:noProof/>
                    <w:webHidden/>
                  </w:rPr>
                  <w:fldChar w:fldCharType="separate"/>
                </w:r>
                <w:r>
                  <w:rPr>
                    <w:noProof/>
                    <w:webHidden/>
                  </w:rPr>
                  <w:t>3</w:t>
                </w:r>
                <w:r>
                  <w:rPr>
                    <w:noProof/>
                    <w:webHidden/>
                  </w:rPr>
                  <w:fldChar w:fldCharType="end"/>
                </w:r>
              </w:hyperlink>
            </w:p>
            <w:p w14:paraId="4F414D66" w14:textId="547E0835" w:rsidR="007C7476" w:rsidRDefault="007C7476">
              <w:pPr>
                <w:pStyle w:val="TOC1"/>
                <w:tabs>
                  <w:tab w:val="right" w:leader="dot" w:pos="9219"/>
                </w:tabs>
                <w:rPr>
                  <w:rFonts w:cstheme="minorBidi"/>
                  <w:b w:val="0"/>
                  <w:bCs w:val="0"/>
                  <w:caps w:val="0"/>
                  <w:noProof/>
                  <w:sz w:val="24"/>
                  <w:szCs w:val="24"/>
                  <w:lang w:eastAsia="en-GB"/>
                </w:rPr>
              </w:pPr>
              <w:hyperlink w:anchor="_Toc105093404" w:history="1">
                <w:r w:rsidRPr="00BB5B92">
                  <w:rPr>
                    <w:rStyle w:val="Hyperlink"/>
                    <w:noProof/>
                  </w:rPr>
                  <w:t>Documented Design</w:t>
                </w:r>
                <w:r>
                  <w:rPr>
                    <w:noProof/>
                    <w:webHidden/>
                  </w:rPr>
                  <w:tab/>
                </w:r>
                <w:r>
                  <w:rPr>
                    <w:noProof/>
                    <w:webHidden/>
                  </w:rPr>
                  <w:fldChar w:fldCharType="begin"/>
                </w:r>
                <w:r>
                  <w:rPr>
                    <w:noProof/>
                    <w:webHidden/>
                  </w:rPr>
                  <w:instrText xml:space="preserve"> PAGEREF _Toc105093404 \h </w:instrText>
                </w:r>
                <w:r>
                  <w:rPr>
                    <w:noProof/>
                    <w:webHidden/>
                  </w:rPr>
                </w:r>
                <w:r>
                  <w:rPr>
                    <w:noProof/>
                    <w:webHidden/>
                  </w:rPr>
                  <w:fldChar w:fldCharType="separate"/>
                </w:r>
                <w:r>
                  <w:rPr>
                    <w:noProof/>
                    <w:webHidden/>
                  </w:rPr>
                  <w:t>4</w:t>
                </w:r>
                <w:r>
                  <w:rPr>
                    <w:noProof/>
                    <w:webHidden/>
                  </w:rPr>
                  <w:fldChar w:fldCharType="end"/>
                </w:r>
              </w:hyperlink>
            </w:p>
            <w:p w14:paraId="1743196D" w14:textId="4CCF7D73" w:rsidR="007C7476" w:rsidRDefault="007C7476">
              <w:pPr>
                <w:pStyle w:val="TOC1"/>
                <w:tabs>
                  <w:tab w:val="right" w:leader="dot" w:pos="9219"/>
                </w:tabs>
                <w:rPr>
                  <w:rFonts w:cstheme="minorBidi"/>
                  <w:b w:val="0"/>
                  <w:bCs w:val="0"/>
                  <w:caps w:val="0"/>
                  <w:noProof/>
                  <w:sz w:val="24"/>
                  <w:szCs w:val="24"/>
                  <w:lang w:eastAsia="en-GB"/>
                </w:rPr>
              </w:pPr>
              <w:hyperlink w:anchor="_Toc105093405" w:history="1">
                <w:r w:rsidRPr="00BB5B92">
                  <w:rPr>
                    <w:rStyle w:val="Hyperlink"/>
                    <w:noProof/>
                  </w:rPr>
                  <w:t>Technical Solution</w:t>
                </w:r>
                <w:r>
                  <w:rPr>
                    <w:noProof/>
                    <w:webHidden/>
                  </w:rPr>
                  <w:tab/>
                </w:r>
                <w:r>
                  <w:rPr>
                    <w:noProof/>
                    <w:webHidden/>
                  </w:rPr>
                  <w:fldChar w:fldCharType="begin"/>
                </w:r>
                <w:r>
                  <w:rPr>
                    <w:noProof/>
                    <w:webHidden/>
                  </w:rPr>
                  <w:instrText xml:space="preserve"> PAGEREF _Toc105093405 \h </w:instrText>
                </w:r>
                <w:r>
                  <w:rPr>
                    <w:noProof/>
                    <w:webHidden/>
                  </w:rPr>
                </w:r>
                <w:r>
                  <w:rPr>
                    <w:noProof/>
                    <w:webHidden/>
                  </w:rPr>
                  <w:fldChar w:fldCharType="separate"/>
                </w:r>
                <w:r>
                  <w:rPr>
                    <w:noProof/>
                    <w:webHidden/>
                  </w:rPr>
                  <w:t>5</w:t>
                </w:r>
                <w:r>
                  <w:rPr>
                    <w:noProof/>
                    <w:webHidden/>
                  </w:rPr>
                  <w:fldChar w:fldCharType="end"/>
                </w:r>
              </w:hyperlink>
            </w:p>
            <w:p w14:paraId="04331623" w14:textId="17BABE90" w:rsidR="007C7476" w:rsidRDefault="007C7476">
              <w:pPr>
                <w:pStyle w:val="TOC1"/>
                <w:tabs>
                  <w:tab w:val="right" w:leader="dot" w:pos="9219"/>
                </w:tabs>
                <w:rPr>
                  <w:rFonts w:cstheme="minorBidi"/>
                  <w:b w:val="0"/>
                  <w:bCs w:val="0"/>
                  <w:caps w:val="0"/>
                  <w:noProof/>
                  <w:sz w:val="24"/>
                  <w:szCs w:val="24"/>
                  <w:lang w:eastAsia="en-GB"/>
                </w:rPr>
              </w:pPr>
              <w:hyperlink w:anchor="_Toc105093406" w:history="1">
                <w:r w:rsidRPr="00BB5B92">
                  <w:rPr>
                    <w:rStyle w:val="Hyperlink"/>
                    <w:noProof/>
                  </w:rPr>
                  <w:t>Testing</w:t>
                </w:r>
                <w:r>
                  <w:rPr>
                    <w:noProof/>
                    <w:webHidden/>
                  </w:rPr>
                  <w:tab/>
                </w:r>
                <w:r>
                  <w:rPr>
                    <w:noProof/>
                    <w:webHidden/>
                  </w:rPr>
                  <w:fldChar w:fldCharType="begin"/>
                </w:r>
                <w:r>
                  <w:rPr>
                    <w:noProof/>
                    <w:webHidden/>
                  </w:rPr>
                  <w:instrText xml:space="preserve"> PAGEREF _Toc105093406 \h </w:instrText>
                </w:r>
                <w:r>
                  <w:rPr>
                    <w:noProof/>
                    <w:webHidden/>
                  </w:rPr>
                </w:r>
                <w:r>
                  <w:rPr>
                    <w:noProof/>
                    <w:webHidden/>
                  </w:rPr>
                  <w:fldChar w:fldCharType="separate"/>
                </w:r>
                <w:r>
                  <w:rPr>
                    <w:noProof/>
                    <w:webHidden/>
                  </w:rPr>
                  <w:t>6</w:t>
                </w:r>
                <w:r>
                  <w:rPr>
                    <w:noProof/>
                    <w:webHidden/>
                  </w:rPr>
                  <w:fldChar w:fldCharType="end"/>
                </w:r>
              </w:hyperlink>
            </w:p>
            <w:p w14:paraId="36E4DE49" w14:textId="6D70170F" w:rsidR="007C7476" w:rsidRDefault="007C7476">
              <w:pPr>
                <w:pStyle w:val="TOC1"/>
                <w:tabs>
                  <w:tab w:val="right" w:leader="dot" w:pos="9219"/>
                </w:tabs>
                <w:rPr>
                  <w:rFonts w:cstheme="minorBidi"/>
                  <w:b w:val="0"/>
                  <w:bCs w:val="0"/>
                  <w:caps w:val="0"/>
                  <w:noProof/>
                  <w:sz w:val="24"/>
                  <w:szCs w:val="24"/>
                  <w:lang w:eastAsia="en-GB"/>
                </w:rPr>
              </w:pPr>
              <w:hyperlink w:anchor="_Toc105093407" w:history="1">
                <w:r w:rsidRPr="00BB5B92">
                  <w:rPr>
                    <w:rStyle w:val="Hyperlink"/>
                    <w:noProof/>
                  </w:rPr>
                  <w:t>Evalu</w:t>
                </w:r>
                <w:r w:rsidRPr="00BB5B92">
                  <w:rPr>
                    <w:rStyle w:val="Hyperlink"/>
                    <w:noProof/>
                  </w:rPr>
                  <w:t>a</w:t>
                </w:r>
                <w:r w:rsidRPr="00BB5B92">
                  <w:rPr>
                    <w:rStyle w:val="Hyperlink"/>
                    <w:noProof/>
                  </w:rPr>
                  <w:t>tion</w:t>
                </w:r>
                <w:r>
                  <w:rPr>
                    <w:noProof/>
                    <w:webHidden/>
                  </w:rPr>
                  <w:tab/>
                </w:r>
                <w:r>
                  <w:rPr>
                    <w:noProof/>
                    <w:webHidden/>
                  </w:rPr>
                  <w:fldChar w:fldCharType="begin"/>
                </w:r>
                <w:r>
                  <w:rPr>
                    <w:noProof/>
                    <w:webHidden/>
                  </w:rPr>
                  <w:instrText xml:space="preserve"> PAGEREF _Toc105093407 \h </w:instrText>
                </w:r>
                <w:r>
                  <w:rPr>
                    <w:noProof/>
                    <w:webHidden/>
                  </w:rPr>
                </w:r>
                <w:r>
                  <w:rPr>
                    <w:noProof/>
                    <w:webHidden/>
                  </w:rPr>
                  <w:fldChar w:fldCharType="separate"/>
                </w:r>
                <w:r>
                  <w:rPr>
                    <w:noProof/>
                    <w:webHidden/>
                  </w:rPr>
                  <w:t>7</w:t>
                </w:r>
                <w:r>
                  <w:rPr>
                    <w:noProof/>
                    <w:webHidden/>
                  </w:rPr>
                  <w:fldChar w:fldCharType="end"/>
                </w:r>
              </w:hyperlink>
            </w:p>
            <w:p w14:paraId="6A443343" w14:textId="05305863" w:rsidR="00514939" w:rsidRDefault="00514939">
              <w:r>
                <w:rPr>
                  <w:b/>
                  <w:bCs/>
                  <w:noProof/>
                </w:rPr>
                <w:fldChar w:fldCharType="end"/>
              </w:r>
            </w:p>
          </w:sdtContent>
        </w:sdt>
        <w:p w14:paraId="18C84EA4" w14:textId="577DB70E" w:rsidR="00514939" w:rsidRDefault="00514939"/>
        <w:p w14:paraId="0CE466E3" w14:textId="314BBAED" w:rsidR="00514939" w:rsidRDefault="00514939"/>
        <w:p w14:paraId="414EF33C" w14:textId="0CD6162C" w:rsidR="00514939" w:rsidRDefault="00514939"/>
        <w:p w14:paraId="0C1D5381" w14:textId="77777777" w:rsidR="00514939" w:rsidRDefault="00514939"/>
        <w:p w14:paraId="57C16E6A" w14:textId="32B5B0C6" w:rsidR="00AA1895" w:rsidRDefault="00AA1895"/>
        <w:p w14:paraId="1F467C27" w14:textId="6E159F35" w:rsidR="00AA1895" w:rsidRDefault="00AA1895"/>
        <w:p w14:paraId="4E89B98D" w14:textId="14A03576" w:rsidR="00AA1895" w:rsidRDefault="00AA1895"/>
        <w:p w14:paraId="612F9E2C" w14:textId="7AD3E190" w:rsidR="00AA1895" w:rsidRDefault="00AA1895"/>
        <w:p w14:paraId="2D813A83" w14:textId="51AE8E54" w:rsidR="00AA1895" w:rsidRDefault="00AA1895"/>
        <w:p w14:paraId="30970515" w14:textId="2CAAC4EE" w:rsidR="00AA1895" w:rsidRDefault="00AA1895"/>
        <w:p w14:paraId="2E51B12F" w14:textId="0F071FEF" w:rsidR="00AA1895" w:rsidRDefault="00AA1895"/>
        <w:p w14:paraId="1F60CEB8" w14:textId="5FE739D7" w:rsidR="00AA1895" w:rsidRDefault="00AA1895"/>
        <w:p w14:paraId="44A2D482" w14:textId="35BF4C2E" w:rsidR="00AA1895" w:rsidRDefault="00AA1895"/>
        <w:p w14:paraId="06DA4918" w14:textId="7F32E306" w:rsidR="00AA1895" w:rsidRDefault="00AA1895"/>
        <w:p w14:paraId="5E3C5E0E" w14:textId="4CF1291C" w:rsidR="00AA1895" w:rsidRDefault="00AA1895"/>
        <w:p w14:paraId="5BDB7A4A" w14:textId="77777777" w:rsidR="00FA011F" w:rsidRDefault="00FA011F"/>
        <w:p w14:paraId="0D23BB34" w14:textId="5BA81FDE" w:rsidR="00744C9D" w:rsidRDefault="0056043A">
          <w:pPr>
            <w:rPr>
              <w:sz w:val="32"/>
            </w:rPr>
          </w:pPr>
        </w:p>
      </w:sdtContent>
    </w:sdt>
    <w:p w14:paraId="653AE10E" w14:textId="4FAE4B44" w:rsidR="00F251B2" w:rsidRPr="00FA011F" w:rsidRDefault="00930709" w:rsidP="00CF43A8">
      <w:pPr>
        <w:pStyle w:val="Heading1"/>
        <w:jc w:val="both"/>
        <w:rPr>
          <w:sz w:val="56"/>
          <w:szCs w:val="56"/>
        </w:rPr>
      </w:pPr>
      <w:bookmarkStart w:id="0" w:name="_Toc105093396"/>
      <w:r w:rsidRPr="00FA011F">
        <w:rPr>
          <w:sz w:val="56"/>
          <w:szCs w:val="56"/>
        </w:rPr>
        <w:t>Analysis</w:t>
      </w:r>
      <w:bookmarkEnd w:id="0"/>
    </w:p>
    <w:p w14:paraId="518ACA8B" w14:textId="6068ABDF" w:rsidR="00F251B2" w:rsidRDefault="00F251B2" w:rsidP="00514939">
      <w:pPr>
        <w:pStyle w:val="ListBullet"/>
        <w:numPr>
          <w:ilvl w:val="0"/>
          <w:numId w:val="0"/>
        </w:numPr>
        <w:ind w:left="749"/>
      </w:pPr>
    </w:p>
    <w:p w14:paraId="548923E4" w14:textId="790A3D77" w:rsidR="00F251B2" w:rsidRDefault="00930709">
      <w:pPr>
        <w:pStyle w:val="Heading2"/>
      </w:pPr>
      <w:bookmarkStart w:id="1" w:name="_Toc103805926"/>
      <w:bookmarkStart w:id="2" w:name="_Toc103806229"/>
      <w:bookmarkStart w:id="3" w:name="_Toc105093397"/>
      <w:r>
        <w:t>T</w:t>
      </w:r>
      <w:bookmarkEnd w:id="1"/>
      <w:r>
        <w:t xml:space="preserve">he </w:t>
      </w:r>
      <w:bookmarkEnd w:id="2"/>
      <w:r w:rsidR="00CD28C7">
        <w:t>Problem</w:t>
      </w:r>
      <w:bookmarkEnd w:id="3"/>
    </w:p>
    <w:p w14:paraId="71E76D6E" w14:textId="1D77C044" w:rsidR="004B7885" w:rsidRDefault="004B7885" w:rsidP="00CD28C7">
      <w:pPr>
        <w:rPr>
          <w:i/>
          <w:iCs/>
        </w:rPr>
      </w:pPr>
    </w:p>
    <w:p w14:paraId="7F56EAF7" w14:textId="5FD21653" w:rsidR="008B0753" w:rsidRPr="008B0753" w:rsidRDefault="008B0753" w:rsidP="008B0753">
      <w:pPr>
        <w:rPr>
          <w:i/>
          <w:iCs/>
        </w:rPr>
      </w:pPr>
      <w:r w:rsidRPr="008B0753">
        <w:rPr>
          <w:i/>
          <w:iCs/>
        </w:rPr>
        <w:t xml:space="preserve">A User would be able to input different dimensions of a planet/edit the solar system including customising components like the colour and look potentially. Then the program would be able to </w:t>
      </w:r>
    </w:p>
    <w:p w14:paraId="243805D6" w14:textId="7B24BD51" w:rsidR="008B0753" w:rsidRPr="008B0753" w:rsidRDefault="008B0753" w:rsidP="008B0753">
      <w:pPr>
        <w:rPr>
          <w:i/>
          <w:iCs/>
        </w:rPr>
      </w:pPr>
      <w:r w:rsidRPr="008B0753">
        <w:rPr>
          <w:i/>
          <w:iCs/>
        </w:rPr>
        <w:t xml:space="preserve">The challenges for this project would most likely be in the learning of a new language </w:t>
      </w:r>
      <w:proofErr w:type="gramStart"/>
      <w:r w:rsidRPr="008B0753">
        <w:rPr>
          <w:i/>
          <w:iCs/>
        </w:rPr>
        <w:t>and also</w:t>
      </w:r>
      <w:proofErr w:type="gramEnd"/>
      <w:r w:rsidRPr="008B0753">
        <w:rPr>
          <w:i/>
          <w:iCs/>
        </w:rPr>
        <w:t xml:space="preserve"> creating the 3D aspect of the project as well as it would require triple coordinates and a deeper understanding of programming with coordinates which can be tricky in some instances due to the nature of its data structure.</w:t>
      </w:r>
    </w:p>
    <w:p w14:paraId="2A73E3C7" w14:textId="11BC2D5B" w:rsidR="008B0753" w:rsidRPr="008B0753" w:rsidRDefault="008B0753" w:rsidP="008B0753">
      <w:pPr>
        <w:rPr>
          <w:i/>
          <w:iCs/>
        </w:rPr>
      </w:pPr>
      <w:r w:rsidRPr="008B0753">
        <w:rPr>
          <w:i/>
          <w:iCs/>
        </w:rPr>
        <w:t>The outcome would be an app or website where a user could input their dimensions of a planet and/or manipulate the solar system and it would show them how the orbit would be altered in response, theoretically.</w:t>
      </w:r>
    </w:p>
    <w:p w14:paraId="0F38C654" w14:textId="6BDCD3F4" w:rsidR="008B0753" w:rsidRPr="008B0753" w:rsidRDefault="008B0753" w:rsidP="008B0753">
      <w:pPr>
        <w:rPr>
          <w:i/>
          <w:iCs/>
        </w:rPr>
      </w:pPr>
      <w:r w:rsidRPr="008B0753">
        <w:rPr>
          <w:i/>
          <w:iCs/>
        </w:rPr>
        <w:t>I would also need to learn how to integrate the users' modifications: would they be able to click each planet and drag and then have a button to add a planet as well.</w:t>
      </w:r>
    </w:p>
    <w:p w14:paraId="101D470E" w14:textId="77777777" w:rsidR="008B0753" w:rsidRPr="008B0753" w:rsidRDefault="008B0753" w:rsidP="008B0753">
      <w:pPr>
        <w:rPr>
          <w:i/>
          <w:iCs/>
        </w:rPr>
      </w:pPr>
      <w:r w:rsidRPr="008B0753">
        <w:rPr>
          <w:i/>
          <w:iCs/>
        </w:rPr>
        <w:t>Timescale: this project would most likely take a lot of planning and research for the equations so before I can begin it would maybe take 2 weeks in researching to properly identify all the different components. I would have to also learn another programming language as well. I think that the actual creation of the program without graphics would take roughly a month or slightly longer and the rest of the time on the graphics.</w:t>
      </w:r>
    </w:p>
    <w:p w14:paraId="4E3BA2F3" w14:textId="77777777" w:rsidR="008B0753" w:rsidRPr="008B0753" w:rsidRDefault="008B0753" w:rsidP="008B0753">
      <w:pPr>
        <w:rPr>
          <w:i/>
          <w:iCs/>
        </w:rPr>
      </w:pPr>
    </w:p>
    <w:p w14:paraId="1617A9F4" w14:textId="77777777" w:rsidR="008B0753" w:rsidRDefault="008B0753" w:rsidP="00CD28C7">
      <w:pPr>
        <w:rPr>
          <w:i/>
          <w:iCs/>
        </w:rPr>
      </w:pPr>
    </w:p>
    <w:p w14:paraId="72561E51" w14:textId="6DFB44DA" w:rsidR="004B7885" w:rsidRDefault="004B7885" w:rsidP="004B7885">
      <w:pPr>
        <w:pStyle w:val="Heading2"/>
      </w:pPr>
      <w:bookmarkStart w:id="4" w:name="_Toc105093398"/>
      <w:r>
        <w:t>Supervisors</w:t>
      </w:r>
      <w:bookmarkEnd w:id="4"/>
      <w:r>
        <w:t xml:space="preserve"> </w:t>
      </w:r>
    </w:p>
    <w:p w14:paraId="5B8D5BCD" w14:textId="5907A402" w:rsidR="004B7885" w:rsidRDefault="004B7885" w:rsidP="004B7885"/>
    <w:p w14:paraId="620242F3" w14:textId="214B2A72" w:rsidR="00FA011F" w:rsidRDefault="00FA011F" w:rsidP="004B7885">
      <w:pPr>
        <w:rPr>
          <w:i/>
          <w:iCs/>
        </w:rPr>
      </w:pPr>
      <w:r>
        <w:rPr>
          <w:i/>
          <w:iCs/>
        </w:rPr>
        <w:t>For my supervisor I chose my Physics teacher to help me to identify and adapt the Physics of the problem and help with calculations and how to approach them. In addition, for the user side of things, I wanted clients with no Physics background to use it to try and gain two perspectives which can meet in the middle to create an enjoyable experience for both parties.</w:t>
      </w:r>
    </w:p>
    <w:p w14:paraId="1CD256ED" w14:textId="4C5D70C7" w:rsidR="004B7885" w:rsidRDefault="004B7885" w:rsidP="004B7885">
      <w:pPr>
        <w:rPr>
          <w:i/>
          <w:iCs/>
        </w:rPr>
      </w:pPr>
    </w:p>
    <w:p w14:paraId="37BC625A" w14:textId="677BDEDE" w:rsidR="004B7885" w:rsidRDefault="004B7885" w:rsidP="004B7885">
      <w:pPr>
        <w:pStyle w:val="Heading2"/>
      </w:pPr>
      <w:bookmarkStart w:id="5" w:name="_Toc105093399"/>
      <w:r>
        <w:t>Researched Products</w:t>
      </w:r>
      <w:bookmarkEnd w:id="5"/>
      <w:r>
        <w:t xml:space="preserve"> </w:t>
      </w:r>
    </w:p>
    <w:p w14:paraId="1621E0D0" w14:textId="2CBA5033" w:rsidR="004B7885" w:rsidRDefault="004B7885" w:rsidP="004B7885"/>
    <w:p w14:paraId="02A376B1" w14:textId="35651FE7" w:rsidR="004B7885" w:rsidRDefault="004B7885" w:rsidP="004B7885">
      <w:pPr>
        <w:rPr>
          <w:i/>
          <w:iCs/>
        </w:rPr>
      </w:pPr>
      <w:r>
        <w:rPr>
          <w:i/>
          <w:iCs/>
        </w:rPr>
        <w:t>I have identified a handful of existing projects on the App Store with a similar problem, however, the approach taken differs greatly to the way in which I would like to approach my project.</w:t>
      </w:r>
    </w:p>
    <w:p w14:paraId="0385BD75" w14:textId="3CC1F17E" w:rsidR="004B7885" w:rsidRDefault="004B7885" w:rsidP="004B7885">
      <w:pPr>
        <w:rPr>
          <w:i/>
          <w:iCs/>
        </w:rPr>
      </w:pPr>
    </w:p>
    <w:p w14:paraId="775A4D41" w14:textId="1A38DE4D" w:rsidR="004B7885" w:rsidRDefault="004B7885" w:rsidP="004B7885">
      <w:pPr>
        <w:pStyle w:val="Heading2"/>
      </w:pPr>
      <w:bookmarkStart w:id="6" w:name="_Toc105093400"/>
      <w:r>
        <w:lastRenderedPageBreak/>
        <w:t>Relevant Research</w:t>
      </w:r>
      <w:bookmarkEnd w:id="6"/>
      <w:r>
        <w:t xml:space="preserve"> </w:t>
      </w:r>
    </w:p>
    <w:p w14:paraId="12B4FAFB" w14:textId="440D1BD7" w:rsidR="00DD35D3" w:rsidRDefault="00DD35D3" w:rsidP="00DD35D3"/>
    <w:p w14:paraId="0FE6F84B" w14:textId="1F52A4FD" w:rsidR="008B0753" w:rsidRPr="008B0753" w:rsidRDefault="008B0753" w:rsidP="008B0753">
      <w:pPr>
        <w:spacing w:after="0" w:line="240" w:lineRule="auto"/>
        <w:rPr>
          <w:rFonts w:ascii="Times New Roman" w:eastAsia="Times New Roman" w:hAnsi="Times New Roman" w:cs="Times New Roman"/>
          <w:sz w:val="24"/>
          <w:szCs w:val="24"/>
          <w:lang w:eastAsia="en-GB"/>
        </w:rPr>
      </w:pPr>
      <w:r w:rsidRPr="008B0753">
        <w:rPr>
          <w:rFonts w:ascii="Arial" w:eastAsia="Times New Roman" w:hAnsi="Arial" w:cs="Arial"/>
          <w:b/>
          <w:bCs/>
          <w:color w:val="000000"/>
          <w:sz w:val="24"/>
          <w:szCs w:val="24"/>
          <w:bdr w:val="none" w:sz="0" w:space="0" w:color="auto" w:frame="1"/>
          <w:lang w:eastAsia="en-GB"/>
        </w:rPr>
        <w:fldChar w:fldCharType="begin"/>
      </w:r>
      <w:r w:rsidRPr="008B0753">
        <w:rPr>
          <w:rFonts w:ascii="Arial" w:eastAsia="Times New Roman" w:hAnsi="Arial" w:cs="Arial"/>
          <w:b/>
          <w:bCs/>
          <w:color w:val="000000"/>
          <w:sz w:val="24"/>
          <w:szCs w:val="24"/>
          <w:bdr w:val="none" w:sz="0" w:space="0" w:color="auto" w:frame="1"/>
          <w:lang w:eastAsia="en-GB"/>
        </w:rPr>
        <w:instrText xml:space="preserve"> INCLUDEPICTURE "https://lh4.googleusercontent.com/8kPUoGsELGawSVN4D4uU6JKNbuIaafTXSBuCiJS3FobHuv79-5lRTzA4OVZEs9lAYnApVDyiT6tki8jL2-QaJxGoP-13tqLAwPD96r_0D0115q-nJk-55ogl84Cw0RihbKfYOiKBdltCVHIlsw" \* MERGEFORMATINET </w:instrText>
      </w:r>
      <w:r w:rsidRPr="008B0753">
        <w:rPr>
          <w:rFonts w:ascii="Arial" w:eastAsia="Times New Roman" w:hAnsi="Arial" w:cs="Arial"/>
          <w:b/>
          <w:bCs/>
          <w:color w:val="000000"/>
          <w:sz w:val="24"/>
          <w:szCs w:val="24"/>
          <w:bdr w:val="none" w:sz="0" w:space="0" w:color="auto" w:frame="1"/>
          <w:lang w:eastAsia="en-GB"/>
        </w:rPr>
        <w:fldChar w:fldCharType="separate"/>
      </w:r>
      <w:r w:rsidRPr="008B0753">
        <w:rPr>
          <w:rFonts w:ascii="Arial" w:eastAsia="Times New Roman" w:hAnsi="Arial" w:cs="Arial"/>
          <w:b/>
          <w:bCs/>
          <w:noProof/>
          <w:color w:val="000000"/>
          <w:sz w:val="24"/>
          <w:szCs w:val="24"/>
          <w:bdr w:val="none" w:sz="0" w:space="0" w:color="auto" w:frame="1"/>
          <w:lang w:eastAsia="en-GB"/>
        </w:rPr>
        <w:drawing>
          <wp:inline distT="0" distB="0" distL="0" distR="0" wp14:anchorId="1D7796F5" wp14:editId="2BFCE10E">
            <wp:extent cx="5860415" cy="437324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60415" cy="4373245"/>
                    </a:xfrm>
                    <a:prstGeom prst="rect">
                      <a:avLst/>
                    </a:prstGeom>
                    <a:noFill/>
                    <a:ln>
                      <a:noFill/>
                    </a:ln>
                  </pic:spPr>
                </pic:pic>
              </a:graphicData>
            </a:graphic>
          </wp:inline>
        </w:drawing>
      </w:r>
      <w:r w:rsidRPr="008B0753">
        <w:rPr>
          <w:rFonts w:ascii="Arial" w:eastAsia="Times New Roman" w:hAnsi="Arial" w:cs="Arial"/>
          <w:b/>
          <w:bCs/>
          <w:color w:val="000000"/>
          <w:sz w:val="24"/>
          <w:szCs w:val="24"/>
          <w:bdr w:val="none" w:sz="0" w:space="0" w:color="auto" w:frame="1"/>
          <w:lang w:eastAsia="en-GB"/>
        </w:rPr>
        <w:fldChar w:fldCharType="end"/>
      </w:r>
    </w:p>
    <w:p w14:paraId="45F1EAD6" w14:textId="409052A8" w:rsidR="00DD35D3" w:rsidRDefault="00DD35D3" w:rsidP="00DD35D3"/>
    <w:p w14:paraId="7BBFBB36" w14:textId="057E1210" w:rsidR="008B0753" w:rsidRDefault="008B0753" w:rsidP="00DD35D3"/>
    <w:p w14:paraId="3EC7513B" w14:textId="33F23A50" w:rsidR="008B0753" w:rsidRPr="008B0753" w:rsidRDefault="008B0753" w:rsidP="008B0753">
      <w:pPr>
        <w:spacing w:after="0" w:line="240" w:lineRule="auto"/>
        <w:rPr>
          <w:rFonts w:ascii="Times New Roman" w:eastAsia="Times New Roman" w:hAnsi="Times New Roman" w:cs="Times New Roman"/>
          <w:sz w:val="24"/>
          <w:szCs w:val="24"/>
          <w:lang w:eastAsia="en-GB"/>
        </w:rPr>
      </w:pPr>
      <w:r w:rsidRPr="008B0753">
        <w:rPr>
          <w:rFonts w:ascii="Arial" w:eastAsia="Times New Roman" w:hAnsi="Arial" w:cs="Arial"/>
          <w:b/>
          <w:bCs/>
          <w:color w:val="000000"/>
          <w:sz w:val="24"/>
          <w:szCs w:val="24"/>
          <w:bdr w:val="none" w:sz="0" w:space="0" w:color="auto" w:frame="1"/>
          <w:lang w:eastAsia="en-GB"/>
        </w:rPr>
        <w:lastRenderedPageBreak/>
        <w:fldChar w:fldCharType="begin"/>
      </w:r>
      <w:r w:rsidRPr="008B0753">
        <w:rPr>
          <w:rFonts w:ascii="Arial" w:eastAsia="Times New Roman" w:hAnsi="Arial" w:cs="Arial"/>
          <w:b/>
          <w:bCs/>
          <w:color w:val="000000"/>
          <w:sz w:val="24"/>
          <w:szCs w:val="24"/>
          <w:bdr w:val="none" w:sz="0" w:space="0" w:color="auto" w:frame="1"/>
          <w:lang w:eastAsia="en-GB"/>
        </w:rPr>
        <w:instrText xml:space="preserve"> INCLUDEPICTURE "https://lh4.googleusercontent.com/Zc_rD-fN47kWtnntJt3BShUCm42ioJYkCxKYd4btTzGgYyRb-I4y28SGhKmCjKInEd9q9yJtv-lnnUYTa7ahIxO8fKGPQWCJNQe79bKf4hs3Mz4SM8GLqyrQs5LluSwsO30Re7IJSwD_J_xu6w" \* MERGEFORMATINET </w:instrText>
      </w:r>
      <w:r w:rsidRPr="008B0753">
        <w:rPr>
          <w:rFonts w:ascii="Arial" w:eastAsia="Times New Roman" w:hAnsi="Arial" w:cs="Arial"/>
          <w:b/>
          <w:bCs/>
          <w:color w:val="000000"/>
          <w:sz w:val="24"/>
          <w:szCs w:val="24"/>
          <w:bdr w:val="none" w:sz="0" w:space="0" w:color="auto" w:frame="1"/>
          <w:lang w:eastAsia="en-GB"/>
        </w:rPr>
        <w:fldChar w:fldCharType="separate"/>
      </w:r>
      <w:r w:rsidRPr="008B0753">
        <w:rPr>
          <w:rFonts w:ascii="Arial" w:eastAsia="Times New Roman" w:hAnsi="Arial" w:cs="Arial"/>
          <w:b/>
          <w:bCs/>
          <w:noProof/>
          <w:color w:val="000000"/>
          <w:sz w:val="24"/>
          <w:szCs w:val="24"/>
          <w:bdr w:val="none" w:sz="0" w:space="0" w:color="auto" w:frame="1"/>
          <w:lang w:eastAsia="en-GB"/>
        </w:rPr>
        <w:drawing>
          <wp:inline distT="0" distB="0" distL="0" distR="0" wp14:anchorId="1D2F6877" wp14:editId="614F22AD">
            <wp:extent cx="5860415" cy="4389755"/>
            <wp:effectExtent l="0" t="0" r="0" b="444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60415" cy="4389755"/>
                    </a:xfrm>
                    <a:prstGeom prst="rect">
                      <a:avLst/>
                    </a:prstGeom>
                    <a:noFill/>
                    <a:ln>
                      <a:noFill/>
                    </a:ln>
                  </pic:spPr>
                </pic:pic>
              </a:graphicData>
            </a:graphic>
          </wp:inline>
        </w:drawing>
      </w:r>
      <w:r w:rsidRPr="008B0753">
        <w:rPr>
          <w:rFonts w:ascii="Arial" w:eastAsia="Times New Roman" w:hAnsi="Arial" w:cs="Arial"/>
          <w:b/>
          <w:bCs/>
          <w:color w:val="000000"/>
          <w:sz w:val="24"/>
          <w:szCs w:val="24"/>
          <w:bdr w:val="none" w:sz="0" w:space="0" w:color="auto" w:frame="1"/>
          <w:lang w:eastAsia="en-GB"/>
        </w:rPr>
        <w:fldChar w:fldCharType="end"/>
      </w:r>
    </w:p>
    <w:p w14:paraId="5087A4A3" w14:textId="77777777" w:rsidR="008B0753" w:rsidRPr="00DD35D3" w:rsidRDefault="008B0753" w:rsidP="00DD35D3"/>
    <w:p w14:paraId="3C20FEE2" w14:textId="58DEE656" w:rsidR="004B7885" w:rsidRDefault="004B7885" w:rsidP="004B7885"/>
    <w:p w14:paraId="7A3760F5" w14:textId="6EB3E561" w:rsidR="004B7885" w:rsidRDefault="007C7476" w:rsidP="004B7885">
      <w:pPr>
        <w:pStyle w:val="Heading2"/>
      </w:pPr>
      <w:bookmarkStart w:id="7" w:name="_Toc105093401"/>
      <w:r>
        <w:t>Surveys</w:t>
      </w:r>
      <w:bookmarkEnd w:id="7"/>
    </w:p>
    <w:p w14:paraId="06739DAC" w14:textId="1C748476" w:rsidR="008B0753" w:rsidRDefault="008B0753" w:rsidP="008B0753"/>
    <w:p w14:paraId="3D0A6674" w14:textId="16C8C0F2" w:rsidR="008B0753" w:rsidRPr="008B0753" w:rsidRDefault="008B0753" w:rsidP="008B0753">
      <w:r>
        <w:t xml:space="preserve">What relationship is present between T (orbital time period) and r ( </w:t>
      </w:r>
    </w:p>
    <w:p w14:paraId="35FDA30D" w14:textId="1F62F7DF" w:rsidR="00CF43A8" w:rsidRPr="00CF43A8" w:rsidRDefault="00CF43A8" w:rsidP="00CF43A8">
      <w:pPr>
        <w:rPr>
          <w:i/>
          <w:iCs/>
        </w:rPr>
      </w:pPr>
    </w:p>
    <w:p w14:paraId="56E964FF" w14:textId="52D481D9" w:rsidR="007C7476" w:rsidRDefault="007C7476" w:rsidP="007C7476"/>
    <w:p w14:paraId="3D863B4C" w14:textId="1BBC4C46" w:rsidR="007C7476" w:rsidRDefault="007C7476" w:rsidP="007C7476">
      <w:pPr>
        <w:pStyle w:val="Heading2"/>
      </w:pPr>
      <w:bookmarkStart w:id="8" w:name="_Toc105093402"/>
      <w:r>
        <w:t>Prototypes</w:t>
      </w:r>
      <w:bookmarkEnd w:id="8"/>
    </w:p>
    <w:p w14:paraId="21C6C950" w14:textId="6225B829" w:rsidR="007C7476" w:rsidRDefault="007C7476" w:rsidP="007C7476"/>
    <w:p w14:paraId="3F551A65" w14:textId="77777777" w:rsidR="007C7476" w:rsidRDefault="007C7476" w:rsidP="007C7476">
      <w:pPr>
        <w:pStyle w:val="Heading2"/>
      </w:pPr>
    </w:p>
    <w:p w14:paraId="0C503044" w14:textId="77777777" w:rsidR="007C7476" w:rsidRDefault="007C7476" w:rsidP="007C7476">
      <w:pPr>
        <w:pStyle w:val="Heading2"/>
      </w:pPr>
    </w:p>
    <w:p w14:paraId="5591D821" w14:textId="047C1FEA" w:rsidR="007C7476" w:rsidRDefault="007C7476" w:rsidP="007C7476">
      <w:pPr>
        <w:pStyle w:val="Heading2"/>
      </w:pPr>
    </w:p>
    <w:p w14:paraId="28E112CD" w14:textId="5D9AFE30" w:rsidR="007C7476" w:rsidRDefault="007C7476" w:rsidP="007C7476"/>
    <w:p w14:paraId="1E166EBA" w14:textId="77777777" w:rsidR="007C7476" w:rsidRPr="007C7476" w:rsidRDefault="007C7476" w:rsidP="007C7476"/>
    <w:p w14:paraId="19664BF1" w14:textId="77777777" w:rsidR="007C7476" w:rsidRDefault="007C7476" w:rsidP="007C7476">
      <w:pPr>
        <w:pStyle w:val="Heading2"/>
      </w:pPr>
    </w:p>
    <w:p w14:paraId="5C16DC47" w14:textId="1DA9E296" w:rsidR="007C7476" w:rsidRDefault="007C7476" w:rsidP="007C7476">
      <w:pPr>
        <w:pStyle w:val="Heading2"/>
      </w:pPr>
      <w:bookmarkStart w:id="9" w:name="_Toc105093403"/>
      <w:r>
        <w:t>Objectives</w:t>
      </w:r>
      <w:bookmarkEnd w:id="9"/>
    </w:p>
    <w:p w14:paraId="4FAA55A6" w14:textId="54A48E41" w:rsidR="007C7476" w:rsidRDefault="007C7476" w:rsidP="007C7476"/>
    <w:p w14:paraId="303545F2" w14:textId="356AA4D3" w:rsidR="008944E7" w:rsidRPr="008944E7" w:rsidRDefault="007C7476" w:rsidP="008944E7">
      <w:pPr>
        <w:pStyle w:val="ListParagraph"/>
        <w:numPr>
          <w:ilvl w:val="0"/>
          <w:numId w:val="17"/>
        </w:numPr>
        <w:rPr>
          <w:i/>
          <w:iCs/>
        </w:rPr>
      </w:pPr>
      <w:r w:rsidRPr="008944E7">
        <w:rPr>
          <w:i/>
          <w:iCs/>
        </w:rPr>
        <w:t xml:space="preserve">Solar System animation is as accurate as possible </w:t>
      </w:r>
    </w:p>
    <w:p w14:paraId="1FD25B3F" w14:textId="759DB340" w:rsidR="007C7476" w:rsidRPr="007C7476" w:rsidRDefault="007C7476" w:rsidP="007C7476">
      <w:pPr>
        <w:pStyle w:val="ListParagraph"/>
        <w:numPr>
          <w:ilvl w:val="1"/>
          <w:numId w:val="17"/>
        </w:numPr>
        <w:rPr>
          <w:i/>
          <w:iCs/>
        </w:rPr>
      </w:pPr>
      <w:r w:rsidRPr="007C7476">
        <w:rPr>
          <w:i/>
          <w:iCs/>
        </w:rPr>
        <w:t xml:space="preserve">The Planets’ orbits are the correct length </w:t>
      </w:r>
    </w:p>
    <w:p w14:paraId="65F7FC7A" w14:textId="3F943092" w:rsidR="007C7476" w:rsidRDefault="007C7476" w:rsidP="007C7476">
      <w:pPr>
        <w:pStyle w:val="ListParagraph"/>
        <w:numPr>
          <w:ilvl w:val="1"/>
          <w:numId w:val="17"/>
        </w:numPr>
        <w:rPr>
          <w:i/>
          <w:iCs/>
        </w:rPr>
      </w:pPr>
      <w:r>
        <w:rPr>
          <w:i/>
          <w:iCs/>
        </w:rPr>
        <w:t xml:space="preserve">The Planets’ velocities are accurate relatively </w:t>
      </w:r>
    </w:p>
    <w:p w14:paraId="33181ED1" w14:textId="71071766" w:rsidR="007C7476" w:rsidRDefault="007C7476" w:rsidP="007C7476">
      <w:pPr>
        <w:pStyle w:val="ListParagraph"/>
        <w:numPr>
          <w:ilvl w:val="1"/>
          <w:numId w:val="17"/>
        </w:numPr>
        <w:rPr>
          <w:i/>
          <w:iCs/>
        </w:rPr>
      </w:pPr>
      <w:r>
        <w:rPr>
          <w:i/>
          <w:iCs/>
        </w:rPr>
        <w:t xml:space="preserve">The interaction between the Planets is accurate </w:t>
      </w:r>
    </w:p>
    <w:p w14:paraId="3819AB27" w14:textId="470B23E2" w:rsidR="007C7476" w:rsidRDefault="007C7476" w:rsidP="007C7476">
      <w:pPr>
        <w:pStyle w:val="ListParagraph"/>
        <w:numPr>
          <w:ilvl w:val="1"/>
          <w:numId w:val="17"/>
        </w:numPr>
        <w:rPr>
          <w:i/>
          <w:iCs/>
        </w:rPr>
      </w:pPr>
      <w:r>
        <w:rPr>
          <w:i/>
          <w:iCs/>
        </w:rPr>
        <w:t xml:space="preserve">The Planets are scaled correctly </w:t>
      </w:r>
    </w:p>
    <w:p w14:paraId="116C62F5" w14:textId="4326A686" w:rsidR="007C7476" w:rsidRDefault="007C7476" w:rsidP="007C7476">
      <w:pPr>
        <w:pStyle w:val="ListParagraph"/>
        <w:numPr>
          <w:ilvl w:val="2"/>
          <w:numId w:val="17"/>
        </w:numPr>
        <w:rPr>
          <w:i/>
          <w:iCs/>
        </w:rPr>
      </w:pPr>
      <w:r>
        <w:rPr>
          <w:i/>
          <w:iCs/>
        </w:rPr>
        <w:t xml:space="preserve">The Planets fit to the screen appropriately </w:t>
      </w:r>
    </w:p>
    <w:p w14:paraId="70434871" w14:textId="51E58E95" w:rsidR="008944E7" w:rsidRPr="008944E7" w:rsidRDefault="007C7476" w:rsidP="008944E7">
      <w:pPr>
        <w:pStyle w:val="ListParagraph"/>
        <w:numPr>
          <w:ilvl w:val="2"/>
          <w:numId w:val="17"/>
        </w:numPr>
        <w:rPr>
          <w:i/>
          <w:iCs/>
        </w:rPr>
      </w:pPr>
      <w:r>
        <w:rPr>
          <w:i/>
          <w:iCs/>
        </w:rPr>
        <w:t>The animation elements are to the correct scale: time, speed, size</w:t>
      </w:r>
    </w:p>
    <w:p w14:paraId="42BDA4A8" w14:textId="6F99B299" w:rsidR="008944E7" w:rsidRPr="008944E7" w:rsidRDefault="008944E7" w:rsidP="008944E7">
      <w:pPr>
        <w:pStyle w:val="ListParagraph"/>
        <w:numPr>
          <w:ilvl w:val="0"/>
          <w:numId w:val="17"/>
        </w:numPr>
        <w:rPr>
          <w:i/>
          <w:iCs/>
        </w:rPr>
      </w:pPr>
      <w:r>
        <w:rPr>
          <w:i/>
          <w:iCs/>
        </w:rPr>
        <w:t>Users can customise their experience as much as possible</w:t>
      </w:r>
    </w:p>
    <w:p w14:paraId="33F62F24" w14:textId="4709FDFA" w:rsidR="008944E7" w:rsidRDefault="008944E7" w:rsidP="008944E7">
      <w:pPr>
        <w:pStyle w:val="ListParagraph"/>
        <w:numPr>
          <w:ilvl w:val="1"/>
          <w:numId w:val="17"/>
        </w:numPr>
        <w:rPr>
          <w:i/>
          <w:iCs/>
        </w:rPr>
      </w:pPr>
      <w:r>
        <w:rPr>
          <w:i/>
          <w:iCs/>
        </w:rPr>
        <w:t xml:space="preserve">The Planets can be different colours </w:t>
      </w:r>
    </w:p>
    <w:p w14:paraId="6561438C" w14:textId="486B7EE2" w:rsidR="008944E7" w:rsidRDefault="008944E7" w:rsidP="008944E7">
      <w:pPr>
        <w:pStyle w:val="ListParagraph"/>
        <w:numPr>
          <w:ilvl w:val="1"/>
          <w:numId w:val="17"/>
        </w:numPr>
        <w:rPr>
          <w:i/>
          <w:iCs/>
        </w:rPr>
      </w:pPr>
      <w:r>
        <w:rPr>
          <w:i/>
          <w:iCs/>
        </w:rPr>
        <w:t xml:space="preserve">The mass of each planet can be changed </w:t>
      </w:r>
    </w:p>
    <w:p w14:paraId="73BA7692" w14:textId="574206A5" w:rsidR="008944E7" w:rsidRDefault="008944E7" w:rsidP="008944E7">
      <w:pPr>
        <w:pStyle w:val="ListParagraph"/>
        <w:numPr>
          <w:ilvl w:val="1"/>
          <w:numId w:val="17"/>
        </w:numPr>
        <w:rPr>
          <w:i/>
          <w:iCs/>
        </w:rPr>
      </w:pPr>
      <w:r>
        <w:rPr>
          <w:i/>
          <w:iCs/>
        </w:rPr>
        <w:t xml:space="preserve">The radius of each planet can also be changed </w:t>
      </w:r>
    </w:p>
    <w:p w14:paraId="1B05D989" w14:textId="5BE7EDA2" w:rsidR="008944E7" w:rsidRDefault="008944E7" w:rsidP="008944E7">
      <w:pPr>
        <w:pStyle w:val="ListParagraph"/>
        <w:numPr>
          <w:ilvl w:val="0"/>
          <w:numId w:val="17"/>
        </w:numPr>
        <w:rPr>
          <w:i/>
          <w:iCs/>
        </w:rPr>
      </w:pPr>
      <w:r>
        <w:rPr>
          <w:i/>
          <w:iCs/>
        </w:rPr>
        <w:t>3D representation is achieved in Augmented Reality and digitally</w:t>
      </w:r>
    </w:p>
    <w:p w14:paraId="516AC4B3" w14:textId="58E5E816" w:rsidR="008944E7" w:rsidRDefault="008944E7" w:rsidP="008944E7">
      <w:pPr>
        <w:pStyle w:val="ListParagraph"/>
        <w:numPr>
          <w:ilvl w:val="1"/>
          <w:numId w:val="17"/>
        </w:numPr>
        <w:rPr>
          <w:i/>
          <w:iCs/>
        </w:rPr>
      </w:pPr>
      <w:r>
        <w:rPr>
          <w:i/>
          <w:iCs/>
        </w:rPr>
        <w:t>Planets orbit the user</w:t>
      </w:r>
    </w:p>
    <w:p w14:paraId="710115C9" w14:textId="0D503E41" w:rsidR="008944E7" w:rsidRDefault="008944E7" w:rsidP="008944E7">
      <w:pPr>
        <w:pStyle w:val="ListParagraph"/>
        <w:numPr>
          <w:ilvl w:val="1"/>
          <w:numId w:val="17"/>
        </w:numPr>
        <w:rPr>
          <w:i/>
          <w:iCs/>
        </w:rPr>
      </w:pPr>
      <w:r>
        <w:rPr>
          <w:i/>
          <w:iCs/>
        </w:rPr>
        <w:t>The Planets also spin</w:t>
      </w:r>
    </w:p>
    <w:p w14:paraId="5A710207" w14:textId="22E45EA0" w:rsidR="008944E7" w:rsidRDefault="008944E7" w:rsidP="008944E7">
      <w:pPr>
        <w:pStyle w:val="ListParagraph"/>
        <w:numPr>
          <w:ilvl w:val="0"/>
          <w:numId w:val="17"/>
        </w:numPr>
        <w:rPr>
          <w:i/>
          <w:iCs/>
        </w:rPr>
      </w:pPr>
      <w:r>
        <w:rPr>
          <w:i/>
          <w:iCs/>
        </w:rPr>
        <w:t xml:space="preserve">Users can save their solar systems </w:t>
      </w:r>
    </w:p>
    <w:p w14:paraId="2E0EE19D" w14:textId="3F08E7F6" w:rsidR="008944E7" w:rsidRDefault="008944E7" w:rsidP="008944E7">
      <w:pPr>
        <w:pStyle w:val="ListParagraph"/>
        <w:numPr>
          <w:ilvl w:val="1"/>
          <w:numId w:val="17"/>
        </w:numPr>
        <w:rPr>
          <w:i/>
          <w:iCs/>
        </w:rPr>
      </w:pPr>
      <w:r>
        <w:rPr>
          <w:i/>
          <w:iCs/>
        </w:rPr>
        <w:t xml:space="preserve">They can return to their previously created projects </w:t>
      </w:r>
    </w:p>
    <w:p w14:paraId="53B79CCF" w14:textId="6E0D8A3A" w:rsidR="008944E7" w:rsidRDefault="008944E7" w:rsidP="008944E7">
      <w:pPr>
        <w:pStyle w:val="ListParagraph"/>
        <w:numPr>
          <w:ilvl w:val="0"/>
          <w:numId w:val="17"/>
        </w:numPr>
        <w:rPr>
          <w:i/>
          <w:iCs/>
        </w:rPr>
      </w:pPr>
      <w:r>
        <w:rPr>
          <w:i/>
          <w:iCs/>
        </w:rPr>
        <w:t xml:space="preserve">App is accessible </w:t>
      </w:r>
    </w:p>
    <w:p w14:paraId="187CCAE2" w14:textId="0239FDD4" w:rsidR="008944E7" w:rsidRDefault="008944E7" w:rsidP="008944E7">
      <w:pPr>
        <w:pStyle w:val="ListParagraph"/>
        <w:numPr>
          <w:ilvl w:val="1"/>
          <w:numId w:val="17"/>
        </w:numPr>
        <w:rPr>
          <w:i/>
          <w:iCs/>
        </w:rPr>
      </w:pPr>
      <w:r>
        <w:rPr>
          <w:i/>
          <w:iCs/>
        </w:rPr>
        <w:t>It can be used on different screens</w:t>
      </w:r>
    </w:p>
    <w:p w14:paraId="05CB4CD1" w14:textId="4CED168C" w:rsidR="008944E7" w:rsidRDefault="008944E7" w:rsidP="008944E7">
      <w:pPr>
        <w:pStyle w:val="ListParagraph"/>
        <w:numPr>
          <w:ilvl w:val="1"/>
          <w:numId w:val="17"/>
        </w:numPr>
        <w:rPr>
          <w:i/>
          <w:iCs/>
        </w:rPr>
      </w:pPr>
      <w:r>
        <w:rPr>
          <w:i/>
          <w:iCs/>
        </w:rPr>
        <w:t xml:space="preserve">Users could login on multiple devices </w:t>
      </w:r>
    </w:p>
    <w:p w14:paraId="4FB887AB" w14:textId="4B37E479" w:rsidR="00FA011F" w:rsidRPr="00FA011F" w:rsidRDefault="00FA011F" w:rsidP="00FA011F">
      <w:pPr>
        <w:pStyle w:val="ListParagraph"/>
        <w:numPr>
          <w:ilvl w:val="1"/>
          <w:numId w:val="17"/>
        </w:numPr>
        <w:rPr>
          <w:i/>
          <w:iCs/>
        </w:rPr>
      </w:pPr>
      <w:r>
        <w:rPr>
          <w:i/>
          <w:iCs/>
        </w:rPr>
        <w:t xml:space="preserve">Users can view their account </w:t>
      </w:r>
    </w:p>
    <w:p w14:paraId="7B521221" w14:textId="226C62E2" w:rsidR="00FA011F" w:rsidRDefault="00FA011F" w:rsidP="00FA011F">
      <w:pPr>
        <w:pStyle w:val="ListParagraph"/>
        <w:numPr>
          <w:ilvl w:val="0"/>
          <w:numId w:val="17"/>
        </w:numPr>
        <w:rPr>
          <w:i/>
          <w:iCs/>
        </w:rPr>
      </w:pPr>
      <w:r>
        <w:rPr>
          <w:i/>
          <w:iCs/>
        </w:rPr>
        <w:t xml:space="preserve">Additional modules if possible </w:t>
      </w:r>
    </w:p>
    <w:p w14:paraId="331A4D85" w14:textId="417E4E75" w:rsidR="00FA011F" w:rsidRDefault="00FA011F" w:rsidP="00FA011F">
      <w:pPr>
        <w:pStyle w:val="ListParagraph"/>
        <w:numPr>
          <w:ilvl w:val="1"/>
          <w:numId w:val="17"/>
        </w:numPr>
        <w:rPr>
          <w:i/>
          <w:iCs/>
        </w:rPr>
      </w:pPr>
      <w:r>
        <w:rPr>
          <w:i/>
          <w:iCs/>
        </w:rPr>
        <w:t xml:space="preserve">Splash page with different facts of the day </w:t>
      </w:r>
    </w:p>
    <w:p w14:paraId="7661C5C8" w14:textId="0087C2F5" w:rsidR="00FA011F" w:rsidRDefault="00FA011F" w:rsidP="00FA011F">
      <w:pPr>
        <w:pStyle w:val="ListParagraph"/>
        <w:numPr>
          <w:ilvl w:val="1"/>
          <w:numId w:val="17"/>
        </w:numPr>
        <w:rPr>
          <w:i/>
          <w:iCs/>
        </w:rPr>
      </w:pPr>
      <w:r>
        <w:rPr>
          <w:i/>
          <w:iCs/>
        </w:rPr>
        <w:t xml:space="preserve">App experience can be customisable </w:t>
      </w:r>
    </w:p>
    <w:p w14:paraId="734EF410" w14:textId="1B2E4062" w:rsidR="00FA011F" w:rsidRDefault="00FA011F" w:rsidP="00FA011F">
      <w:pPr>
        <w:pStyle w:val="ListParagraph"/>
        <w:numPr>
          <w:ilvl w:val="2"/>
          <w:numId w:val="17"/>
        </w:numPr>
        <w:rPr>
          <w:i/>
          <w:iCs/>
        </w:rPr>
      </w:pPr>
      <w:r>
        <w:rPr>
          <w:i/>
          <w:iCs/>
        </w:rPr>
        <w:t xml:space="preserve">Changing app appearance </w:t>
      </w:r>
    </w:p>
    <w:p w14:paraId="5868A15A" w14:textId="33C567FD" w:rsidR="00FA011F" w:rsidRPr="00FA011F" w:rsidRDefault="00FA011F" w:rsidP="00FA011F">
      <w:pPr>
        <w:pStyle w:val="ListParagraph"/>
        <w:ind w:left="2160"/>
        <w:rPr>
          <w:i/>
          <w:iCs/>
        </w:rPr>
      </w:pPr>
    </w:p>
    <w:p w14:paraId="4B8AB193" w14:textId="22CB1FA2" w:rsidR="007C7476" w:rsidRDefault="007C7476" w:rsidP="007C7476"/>
    <w:p w14:paraId="65894B69" w14:textId="77777777" w:rsidR="007C7476" w:rsidRPr="007C7476" w:rsidRDefault="007C7476" w:rsidP="007C7476"/>
    <w:p w14:paraId="690BFF98" w14:textId="0C596BEC" w:rsidR="004B7885" w:rsidRDefault="004B7885" w:rsidP="004B7885">
      <w:pPr>
        <w:rPr>
          <w:i/>
          <w:iCs/>
        </w:rPr>
      </w:pPr>
    </w:p>
    <w:p w14:paraId="5D8E0051" w14:textId="77777777" w:rsidR="004B7885" w:rsidRPr="004B7885" w:rsidRDefault="004B7885" w:rsidP="004B7885">
      <w:pPr>
        <w:pStyle w:val="Heading2"/>
      </w:pPr>
    </w:p>
    <w:p w14:paraId="3F2C7070" w14:textId="0834600B" w:rsidR="00F251B2" w:rsidRDefault="00F251B2"/>
    <w:p w14:paraId="5C553700" w14:textId="0749A786" w:rsidR="00514939" w:rsidRDefault="00514939"/>
    <w:p w14:paraId="2FAC62D3" w14:textId="0357F366" w:rsidR="00514939" w:rsidRDefault="00514939"/>
    <w:p w14:paraId="6021531D" w14:textId="797E6F2D" w:rsidR="00514939" w:rsidRDefault="00514939"/>
    <w:p w14:paraId="027C03EB" w14:textId="6AAEF781" w:rsidR="00514939" w:rsidRDefault="00514939"/>
    <w:p w14:paraId="555A055A" w14:textId="798C3757" w:rsidR="00514939" w:rsidRDefault="00514939"/>
    <w:p w14:paraId="13340928" w14:textId="4E500372" w:rsidR="00514939" w:rsidRDefault="00514939"/>
    <w:p w14:paraId="6EA103EE" w14:textId="3220A14C" w:rsidR="00514939" w:rsidRDefault="00514939"/>
    <w:p w14:paraId="28D8A060" w14:textId="198D4C75" w:rsidR="00514939" w:rsidRDefault="00514939"/>
    <w:p w14:paraId="5CBAE637" w14:textId="091EB14A" w:rsidR="00514939" w:rsidRDefault="00514939"/>
    <w:p w14:paraId="7984072C" w14:textId="59141207" w:rsidR="00514939" w:rsidRDefault="00514939"/>
    <w:p w14:paraId="720477DF" w14:textId="3077A458" w:rsidR="00514939" w:rsidRDefault="00514939"/>
    <w:p w14:paraId="78E88108" w14:textId="0AAB1189" w:rsidR="00514939" w:rsidRDefault="00514939"/>
    <w:p w14:paraId="5FCC7189" w14:textId="412C7A86" w:rsidR="00514939" w:rsidRDefault="00514939"/>
    <w:p w14:paraId="626533C7" w14:textId="5F8055F9" w:rsidR="00514939" w:rsidRDefault="00514939"/>
    <w:p w14:paraId="596F14E3" w14:textId="158123BB" w:rsidR="00514939" w:rsidRDefault="00514939"/>
    <w:p w14:paraId="1644798E" w14:textId="5BF7EE0A" w:rsidR="00514939" w:rsidRDefault="00514939"/>
    <w:p w14:paraId="5173CAFA" w14:textId="623EAE63" w:rsidR="00514939" w:rsidRDefault="00514939"/>
    <w:p w14:paraId="19B4F671" w14:textId="4E5F04CC" w:rsidR="00514939" w:rsidRDefault="00514939"/>
    <w:p w14:paraId="2E47E558" w14:textId="173635A4" w:rsidR="00514939" w:rsidRDefault="00514939"/>
    <w:p w14:paraId="15B491CC" w14:textId="4B4A01F2" w:rsidR="00514939" w:rsidRDefault="00514939"/>
    <w:p w14:paraId="71397BA6" w14:textId="45498E3C" w:rsidR="00514939" w:rsidRDefault="00514939"/>
    <w:p w14:paraId="31E2623F" w14:textId="54DFEB8B" w:rsidR="00514939" w:rsidRDefault="00514939"/>
    <w:p w14:paraId="2D5C197A" w14:textId="414A18F7" w:rsidR="00514939" w:rsidRDefault="00514939"/>
    <w:p w14:paraId="52AC85AF" w14:textId="3F916F21" w:rsidR="00514939" w:rsidRDefault="00514939"/>
    <w:p w14:paraId="496115B0" w14:textId="540F1D88" w:rsidR="00514939" w:rsidRDefault="00514939" w:rsidP="00514939">
      <w:pPr>
        <w:pStyle w:val="Heading1"/>
      </w:pPr>
      <w:bookmarkStart w:id="10" w:name="_Toc105093404"/>
      <w:r>
        <w:t>Documented Design</w:t>
      </w:r>
      <w:bookmarkEnd w:id="10"/>
      <w:r>
        <w:t xml:space="preserve"> </w:t>
      </w:r>
    </w:p>
    <w:p w14:paraId="62ECBEB3" w14:textId="2F5CC021" w:rsidR="00514939" w:rsidRDefault="00514939" w:rsidP="00514939"/>
    <w:p w14:paraId="1443896F" w14:textId="7DFC19D3" w:rsidR="00514939" w:rsidRDefault="00514939" w:rsidP="00514939"/>
    <w:p w14:paraId="4B779DD3" w14:textId="46EE9054" w:rsidR="00514939" w:rsidRDefault="00514939" w:rsidP="00514939"/>
    <w:p w14:paraId="4923B6D7" w14:textId="7A2A2527" w:rsidR="00514939" w:rsidRDefault="00514939" w:rsidP="00514939"/>
    <w:p w14:paraId="3DE03B36" w14:textId="5E4C4BC6" w:rsidR="00514939" w:rsidRDefault="00514939" w:rsidP="00514939"/>
    <w:p w14:paraId="3003DDDF" w14:textId="1F637FEB" w:rsidR="00514939" w:rsidRDefault="00514939" w:rsidP="00514939"/>
    <w:p w14:paraId="472F0DEC" w14:textId="7335EF5F" w:rsidR="00514939" w:rsidRDefault="00514939" w:rsidP="00514939"/>
    <w:p w14:paraId="772D0B24" w14:textId="16115932" w:rsidR="00514939" w:rsidRDefault="00514939" w:rsidP="00514939"/>
    <w:p w14:paraId="3297830B" w14:textId="798B1974" w:rsidR="00514939" w:rsidRDefault="00514939" w:rsidP="00514939"/>
    <w:p w14:paraId="685C7CE3" w14:textId="3F2FF325" w:rsidR="00514939" w:rsidRDefault="00514939" w:rsidP="00514939"/>
    <w:p w14:paraId="2D8FB4C0" w14:textId="7D15E936" w:rsidR="00514939" w:rsidRDefault="00514939" w:rsidP="00514939"/>
    <w:p w14:paraId="4CA0B70D" w14:textId="4C9B4012" w:rsidR="00514939" w:rsidRDefault="00514939" w:rsidP="00514939"/>
    <w:p w14:paraId="7AF5BDEA" w14:textId="4083AFDF" w:rsidR="00514939" w:rsidRDefault="00514939" w:rsidP="00514939"/>
    <w:p w14:paraId="16FECD37" w14:textId="48136A3B" w:rsidR="00514939" w:rsidRDefault="00514939" w:rsidP="00514939"/>
    <w:p w14:paraId="2BDF3C91" w14:textId="2E234611" w:rsidR="00514939" w:rsidRDefault="00514939" w:rsidP="00514939"/>
    <w:p w14:paraId="1A43C748" w14:textId="3540C51D" w:rsidR="00514939" w:rsidRDefault="00514939" w:rsidP="00514939"/>
    <w:p w14:paraId="10D6A69B" w14:textId="15C23D36" w:rsidR="00514939" w:rsidRDefault="00514939" w:rsidP="00514939"/>
    <w:p w14:paraId="57B2FD3C" w14:textId="08A9BE9E" w:rsidR="00514939" w:rsidRDefault="00514939" w:rsidP="00514939"/>
    <w:p w14:paraId="73026260" w14:textId="3D84F8CF" w:rsidR="00514939" w:rsidRDefault="00514939" w:rsidP="00514939"/>
    <w:p w14:paraId="3149E176" w14:textId="7A5B318C" w:rsidR="00514939" w:rsidRDefault="00514939" w:rsidP="00514939"/>
    <w:p w14:paraId="1788C538" w14:textId="7502A479" w:rsidR="00514939" w:rsidRDefault="00514939" w:rsidP="00514939"/>
    <w:p w14:paraId="016C9977" w14:textId="3E482619" w:rsidR="00514939" w:rsidRDefault="00514939" w:rsidP="00514939"/>
    <w:p w14:paraId="70EA6BF1" w14:textId="6C3BE034" w:rsidR="00514939" w:rsidRDefault="00514939" w:rsidP="00514939"/>
    <w:p w14:paraId="50151B35" w14:textId="54C1A4E2" w:rsidR="00514939" w:rsidRDefault="00514939" w:rsidP="00514939"/>
    <w:p w14:paraId="23DF49C5" w14:textId="481DD1F9" w:rsidR="00514939" w:rsidRDefault="00514939" w:rsidP="00514939"/>
    <w:p w14:paraId="1FB9375D" w14:textId="1F8D9ECA" w:rsidR="00514939" w:rsidRDefault="00514939" w:rsidP="00514939"/>
    <w:p w14:paraId="1711611C" w14:textId="10C72BB8" w:rsidR="00514939" w:rsidRDefault="00514939" w:rsidP="00514939"/>
    <w:p w14:paraId="43E4DC54" w14:textId="71A56F83" w:rsidR="00514939" w:rsidRDefault="00514939" w:rsidP="00514939">
      <w:pPr>
        <w:pStyle w:val="Heading1"/>
      </w:pPr>
      <w:bookmarkStart w:id="11" w:name="_Toc105093405"/>
      <w:r>
        <w:t>Technical Solution</w:t>
      </w:r>
      <w:bookmarkEnd w:id="11"/>
      <w:r>
        <w:t xml:space="preserve"> </w:t>
      </w:r>
    </w:p>
    <w:p w14:paraId="72B3E295" w14:textId="7A0860D7" w:rsidR="00514939" w:rsidRDefault="00514939" w:rsidP="00514939"/>
    <w:p w14:paraId="2E781BE8" w14:textId="50D35A3D" w:rsidR="00514939" w:rsidRDefault="00514939" w:rsidP="00514939"/>
    <w:p w14:paraId="5739B086" w14:textId="5B35E0C4" w:rsidR="00514939" w:rsidRDefault="00514939" w:rsidP="00514939"/>
    <w:p w14:paraId="3CFCA21C" w14:textId="42E3DD05" w:rsidR="00514939" w:rsidRDefault="00514939" w:rsidP="00514939"/>
    <w:p w14:paraId="3AA2E248" w14:textId="15CFB95A" w:rsidR="00514939" w:rsidRDefault="00514939" w:rsidP="00514939"/>
    <w:p w14:paraId="5D067953" w14:textId="5C6957DE" w:rsidR="00514939" w:rsidRDefault="00514939" w:rsidP="00514939"/>
    <w:p w14:paraId="505CBD02" w14:textId="10CBDC02" w:rsidR="00514939" w:rsidRDefault="00514939" w:rsidP="00514939"/>
    <w:p w14:paraId="77C3E9E0" w14:textId="31F03C93" w:rsidR="00514939" w:rsidRDefault="00514939" w:rsidP="00514939"/>
    <w:p w14:paraId="6850932A" w14:textId="762AA233" w:rsidR="00514939" w:rsidRDefault="00514939" w:rsidP="00514939"/>
    <w:p w14:paraId="5C9D669A" w14:textId="1D760753" w:rsidR="00514939" w:rsidRDefault="00514939" w:rsidP="00514939"/>
    <w:p w14:paraId="5403CBC6" w14:textId="30AD55DB" w:rsidR="00514939" w:rsidRDefault="00514939" w:rsidP="00514939"/>
    <w:p w14:paraId="04C36DC2" w14:textId="58564B9F" w:rsidR="00514939" w:rsidRDefault="00514939" w:rsidP="00514939"/>
    <w:p w14:paraId="019FE9AF" w14:textId="6ED486A9" w:rsidR="00514939" w:rsidRDefault="00514939" w:rsidP="00514939"/>
    <w:p w14:paraId="6A3EE20D" w14:textId="0972FE3E" w:rsidR="00514939" w:rsidRDefault="00514939" w:rsidP="00514939"/>
    <w:p w14:paraId="1B904B1F" w14:textId="099E9964" w:rsidR="00514939" w:rsidRDefault="00514939" w:rsidP="00514939"/>
    <w:p w14:paraId="246F3C7D" w14:textId="5A7052DD" w:rsidR="00514939" w:rsidRDefault="00514939" w:rsidP="00514939"/>
    <w:p w14:paraId="2227BEC1" w14:textId="69CDBD1D" w:rsidR="00514939" w:rsidRDefault="00514939" w:rsidP="00514939"/>
    <w:p w14:paraId="14DCFAEC" w14:textId="7C92ED19" w:rsidR="00514939" w:rsidRDefault="00514939" w:rsidP="00514939"/>
    <w:p w14:paraId="2B9ECF38" w14:textId="068069FE" w:rsidR="00514939" w:rsidRDefault="00514939" w:rsidP="00514939"/>
    <w:p w14:paraId="076EF62A" w14:textId="46E66846" w:rsidR="00514939" w:rsidRDefault="00514939" w:rsidP="00514939"/>
    <w:p w14:paraId="103B160E" w14:textId="45C9DBA5" w:rsidR="00514939" w:rsidRDefault="00514939" w:rsidP="00514939"/>
    <w:p w14:paraId="6BFC2A7F" w14:textId="43F73702" w:rsidR="00514939" w:rsidRDefault="00514939" w:rsidP="00514939"/>
    <w:p w14:paraId="7E061EB7" w14:textId="4BD54E43" w:rsidR="00514939" w:rsidRDefault="00514939" w:rsidP="00514939"/>
    <w:p w14:paraId="51283CE0" w14:textId="0FB443BB" w:rsidR="00514939" w:rsidRDefault="00514939" w:rsidP="00514939"/>
    <w:p w14:paraId="1197150F" w14:textId="6C0F95CC" w:rsidR="00514939" w:rsidRDefault="00514939" w:rsidP="00514939"/>
    <w:p w14:paraId="2CF2998A" w14:textId="71F9024B" w:rsidR="00514939" w:rsidRDefault="00514939" w:rsidP="00514939"/>
    <w:p w14:paraId="78D9FC2A" w14:textId="5DABE073" w:rsidR="00514939" w:rsidRDefault="00514939" w:rsidP="00514939"/>
    <w:p w14:paraId="25CE8C19" w14:textId="7FE15945" w:rsidR="00514939" w:rsidRDefault="00514939" w:rsidP="00514939"/>
    <w:p w14:paraId="032AA322" w14:textId="15C0F498" w:rsidR="00514939" w:rsidRDefault="00514939" w:rsidP="00514939"/>
    <w:p w14:paraId="2DA4D0B0" w14:textId="60557D53" w:rsidR="00514939" w:rsidRDefault="00514939" w:rsidP="00514939">
      <w:pPr>
        <w:pStyle w:val="Heading1"/>
      </w:pPr>
      <w:bookmarkStart w:id="12" w:name="_Toc105093406"/>
      <w:r>
        <w:t>Testing</w:t>
      </w:r>
      <w:bookmarkEnd w:id="12"/>
      <w:r>
        <w:t xml:space="preserve"> </w:t>
      </w:r>
    </w:p>
    <w:p w14:paraId="4AB5B9F6" w14:textId="38ABDFEB" w:rsidR="00514939" w:rsidRDefault="00514939" w:rsidP="00514939"/>
    <w:p w14:paraId="34BA1423" w14:textId="61A34D6B" w:rsidR="00514939" w:rsidRDefault="00514939" w:rsidP="00514939"/>
    <w:p w14:paraId="50DDDF62" w14:textId="6ACF8073" w:rsidR="00514939" w:rsidRDefault="00514939" w:rsidP="00514939"/>
    <w:p w14:paraId="357FB16A" w14:textId="7EC6103D" w:rsidR="00514939" w:rsidRDefault="00514939" w:rsidP="00514939"/>
    <w:p w14:paraId="0F69E11C" w14:textId="6BEDA6D7" w:rsidR="00514939" w:rsidRDefault="00514939" w:rsidP="00514939"/>
    <w:p w14:paraId="172684BD" w14:textId="3BBEF93D" w:rsidR="00514939" w:rsidRDefault="00514939" w:rsidP="00514939"/>
    <w:p w14:paraId="286C63F1" w14:textId="6142D2AA" w:rsidR="00514939" w:rsidRDefault="00514939" w:rsidP="00514939"/>
    <w:p w14:paraId="5B98B3D9" w14:textId="0C3881D9" w:rsidR="00514939" w:rsidRDefault="00514939" w:rsidP="00514939"/>
    <w:p w14:paraId="6EDA1887" w14:textId="3FEBE3CF" w:rsidR="00514939" w:rsidRDefault="00514939" w:rsidP="00514939"/>
    <w:p w14:paraId="578F6446" w14:textId="3306B6BC" w:rsidR="00514939" w:rsidRDefault="00514939" w:rsidP="00514939"/>
    <w:p w14:paraId="239D13F4" w14:textId="5C134052" w:rsidR="00514939" w:rsidRDefault="00514939" w:rsidP="00514939"/>
    <w:p w14:paraId="69976AF8" w14:textId="70EF9C7C" w:rsidR="00514939" w:rsidRDefault="00514939" w:rsidP="00514939"/>
    <w:p w14:paraId="33532C92" w14:textId="18E1A9B2" w:rsidR="00514939" w:rsidRDefault="00514939" w:rsidP="00514939"/>
    <w:p w14:paraId="2437BE2C" w14:textId="098773C8" w:rsidR="00514939" w:rsidRDefault="00514939" w:rsidP="00514939"/>
    <w:p w14:paraId="2C71724F" w14:textId="173B1273" w:rsidR="00514939" w:rsidRDefault="00514939" w:rsidP="00514939"/>
    <w:p w14:paraId="503F7FC5" w14:textId="2F159909" w:rsidR="00514939" w:rsidRDefault="00514939" w:rsidP="00514939"/>
    <w:p w14:paraId="6A9CBA65" w14:textId="19A7A383" w:rsidR="00514939" w:rsidRDefault="00514939" w:rsidP="00514939"/>
    <w:p w14:paraId="4F38A4DE" w14:textId="4B19AF0A" w:rsidR="00514939" w:rsidRDefault="00514939" w:rsidP="00514939"/>
    <w:p w14:paraId="335CFD08" w14:textId="1163F30D" w:rsidR="00514939" w:rsidRDefault="00514939" w:rsidP="00514939"/>
    <w:p w14:paraId="426FF6B7" w14:textId="5C589EC6" w:rsidR="00514939" w:rsidRDefault="00514939" w:rsidP="00514939"/>
    <w:p w14:paraId="4ECFF908" w14:textId="1B917F5A" w:rsidR="00514939" w:rsidRDefault="00514939" w:rsidP="00514939"/>
    <w:p w14:paraId="37CF5233" w14:textId="27913257" w:rsidR="00514939" w:rsidRDefault="00514939" w:rsidP="00514939"/>
    <w:p w14:paraId="0844F5D9" w14:textId="589828D3" w:rsidR="00514939" w:rsidRDefault="00514939" w:rsidP="00514939"/>
    <w:p w14:paraId="6062F9D2" w14:textId="5016DEF4" w:rsidR="00514939" w:rsidRDefault="00514939" w:rsidP="00514939"/>
    <w:p w14:paraId="1874258A" w14:textId="3AD0CC04" w:rsidR="00514939" w:rsidRDefault="00514939" w:rsidP="00514939"/>
    <w:p w14:paraId="772F87B9" w14:textId="7576AEFA" w:rsidR="00514939" w:rsidRDefault="00514939" w:rsidP="00514939"/>
    <w:p w14:paraId="6523A6E0" w14:textId="23C5DB89" w:rsidR="00514939" w:rsidRDefault="00514939" w:rsidP="00514939"/>
    <w:p w14:paraId="7883C96B" w14:textId="72D305FA" w:rsidR="00514939" w:rsidRDefault="00514939" w:rsidP="00514939"/>
    <w:p w14:paraId="24994E9E" w14:textId="7BE1886F" w:rsidR="00514939" w:rsidRDefault="00514939" w:rsidP="00514939">
      <w:pPr>
        <w:pStyle w:val="Heading1"/>
      </w:pPr>
      <w:bookmarkStart w:id="13" w:name="_Toc105093407"/>
      <w:r>
        <w:t>Evaluation</w:t>
      </w:r>
      <w:bookmarkEnd w:id="13"/>
      <w:r>
        <w:t xml:space="preserve"> </w:t>
      </w:r>
    </w:p>
    <w:p w14:paraId="7F0BCDD5" w14:textId="02E44F75" w:rsidR="00514939" w:rsidRDefault="00514939" w:rsidP="00514939"/>
    <w:p w14:paraId="0BC8DE59" w14:textId="3406C192" w:rsidR="00514939" w:rsidRDefault="00514939" w:rsidP="00514939"/>
    <w:p w14:paraId="023CC238" w14:textId="6FF38DCF" w:rsidR="00514939" w:rsidRDefault="00514939" w:rsidP="00514939"/>
    <w:p w14:paraId="6D942DE1" w14:textId="68B10AA5" w:rsidR="00514939" w:rsidRDefault="00514939" w:rsidP="00514939"/>
    <w:p w14:paraId="6AF24A29" w14:textId="6C13E826" w:rsidR="00514939" w:rsidRDefault="00514939" w:rsidP="00514939"/>
    <w:p w14:paraId="52BDF151" w14:textId="5BDF7F79" w:rsidR="00514939" w:rsidRDefault="00514939" w:rsidP="00514939"/>
    <w:p w14:paraId="282A3700" w14:textId="768CC002" w:rsidR="00514939" w:rsidRDefault="00514939" w:rsidP="00514939"/>
    <w:p w14:paraId="10AEF1BC" w14:textId="227C6715" w:rsidR="00514939" w:rsidRDefault="00514939" w:rsidP="00514939"/>
    <w:p w14:paraId="198B436F" w14:textId="0EA6B2A6" w:rsidR="00514939" w:rsidRDefault="00514939" w:rsidP="00514939"/>
    <w:p w14:paraId="2C203C0F" w14:textId="6BACD64D" w:rsidR="00514939" w:rsidRDefault="00514939" w:rsidP="00514939"/>
    <w:p w14:paraId="60A6336B" w14:textId="630F7BFE" w:rsidR="00514939" w:rsidRDefault="00514939" w:rsidP="00514939"/>
    <w:p w14:paraId="64149D3B" w14:textId="0D7F14D6" w:rsidR="00514939" w:rsidRDefault="00EF0711" w:rsidP="00EF0711">
      <w:pPr>
        <w:pStyle w:val="Heading1"/>
      </w:pPr>
      <w:r>
        <w:t xml:space="preserve">References </w:t>
      </w:r>
    </w:p>
    <w:p w14:paraId="5F4F0180" w14:textId="74F96855" w:rsidR="00EF0711" w:rsidRDefault="00EF0711" w:rsidP="00EF0711"/>
    <w:p w14:paraId="551E346C" w14:textId="77777777" w:rsidR="00EF0711" w:rsidRDefault="00EF0711" w:rsidP="00EF0711">
      <w:pPr>
        <w:pStyle w:val="NormalWeb"/>
        <w:spacing w:before="0" w:beforeAutospacing="0" w:after="0" w:afterAutospacing="0"/>
        <w:rPr>
          <w:color w:val="000000"/>
        </w:rPr>
      </w:pPr>
      <w:r>
        <w:rPr>
          <w:rFonts w:ascii="Arial" w:hAnsi="Arial" w:cs="Arial"/>
          <w:color w:val="000000"/>
        </w:rPr>
        <w:t>Accessed: 24.04.22</w:t>
      </w:r>
    </w:p>
    <w:p w14:paraId="02CE0534" w14:textId="77777777" w:rsidR="00EF0711" w:rsidRDefault="00EF0711" w:rsidP="00EF0711">
      <w:pPr>
        <w:pStyle w:val="NormalWeb"/>
        <w:spacing w:before="0" w:beforeAutospacing="0" w:after="0" w:afterAutospacing="0"/>
        <w:rPr>
          <w:color w:val="000000"/>
        </w:rPr>
      </w:pPr>
      <w:hyperlink r:id="rId13" w:history="1">
        <w:r>
          <w:rPr>
            <w:rStyle w:val="Hyperlink"/>
            <w:rFonts w:ascii="Arial" w:hAnsi="Arial" w:cs="Arial"/>
            <w:b/>
            <w:bCs/>
            <w:i/>
            <w:iCs/>
            <w:color w:val="1155CC"/>
          </w:rPr>
          <w:t>https://solarsystem.nasa.gov/resources/310/orbits-and-keplers-laws/</w:t>
        </w:r>
      </w:hyperlink>
    </w:p>
    <w:p w14:paraId="34AA59EF" w14:textId="77777777" w:rsidR="00EF0711" w:rsidRDefault="00EF0711" w:rsidP="00EF0711">
      <w:pPr>
        <w:rPr>
          <w:color w:val="000000"/>
        </w:rPr>
      </w:pPr>
    </w:p>
    <w:p w14:paraId="0648E897" w14:textId="77777777" w:rsidR="00EF0711" w:rsidRDefault="00EF0711" w:rsidP="00EF0711">
      <w:pPr>
        <w:pStyle w:val="NormalWeb"/>
        <w:spacing w:before="0" w:beforeAutospacing="0" w:after="0" w:afterAutospacing="0"/>
        <w:rPr>
          <w:color w:val="000000"/>
        </w:rPr>
      </w:pPr>
      <w:hyperlink r:id="rId14" w:history="1">
        <w:r>
          <w:rPr>
            <w:rStyle w:val="Hyperlink"/>
            <w:rFonts w:ascii="Arial" w:hAnsi="Arial" w:cs="Arial"/>
            <w:b/>
            <w:bCs/>
            <w:i/>
            <w:iCs/>
            <w:color w:val="1155CC"/>
          </w:rPr>
          <w:t>https://www.raywenderlich.com/2212-video-tutorial-ios-animation-with-swift-part-14-3d-animations</w:t>
        </w:r>
      </w:hyperlink>
    </w:p>
    <w:p w14:paraId="360FAD44" w14:textId="77777777" w:rsidR="00EF0711" w:rsidRDefault="00EF0711" w:rsidP="00EF0711">
      <w:pPr>
        <w:rPr>
          <w:color w:val="000000"/>
        </w:rPr>
      </w:pPr>
    </w:p>
    <w:p w14:paraId="1276DD54" w14:textId="77777777" w:rsidR="00EF0711" w:rsidRDefault="00EF0711" w:rsidP="00EF0711">
      <w:pPr>
        <w:pStyle w:val="NormalWeb"/>
        <w:spacing w:before="0" w:beforeAutospacing="0" w:after="0" w:afterAutospacing="0"/>
        <w:rPr>
          <w:color w:val="000000"/>
        </w:rPr>
      </w:pPr>
      <w:hyperlink r:id="rId15" w:history="1">
        <w:r>
          <w:rPr>
            <w:rStyle w:val="Hyperlink"/>
            <w:rFonts w:ascii="Arial" w:hAnsi="Arial" w:cs="Arial"/>
            <w:b/>
            <w:bCs/>
            <w:i/>
            <w:iCs/>
            <w:color w:val="1155CC"/>
          </w:rPr>
          <w:t>https://thepythoncodingbook.com/2021/12/11/simulating-3d-solar-system-python-matplotlib/</w:t>
        </w:r>
      </w:hyperlink>
    </w:p>
    <w:p w14:paraId="751587E6" w14:textId="77777777" w:rsidR="00EF0711" w:rsidRDefault="00EF0711" w:rsidP="00EF0711">
      <w:pPr>
        <w:rPr>
          <w:color w:val="000000"/>
        </w:rPr>
      </w:pPr>
    </w:p>
    <w:p w14:paraId="560B7F16" w14:textId="77777777" w:rsidR="00EF0711" w:rsidRDefault="00EF0711" w:rsidP="00EF0711">
      <w:pPr>
        <w:pStyle w:val="NormalWeb"/>
        <w:spacing w:before="0" w:beforeAutospacing="0" w:after="0" w:afterAutospacing="0"/>
        <w:rPr>
          <w:color w:val="000000"/>
        </w:rPr>
      </w:pPr>
      <w:hyperlink r:id="rId16" w:history="1">
        <w:r>
          <w:rPr>
            <w:rStyle w:val="Hyperlink"/>
            <w:rFonts w:ascii="Arial" w:hAnsi="Arial" w:cs="Arial"/>
            <w:b/>
            <w:bCs/>
            <w:i/>
            <w:iCs/>
            <w:color w:val="1155CC"/>
          </w:rPr>
          <w:t>https://developer.apple.com/documentation/realitykit/creating_3d_content_with_reality_composer</w:t>
        </w:r>
      </w:hyperlink>
    </w:p>
    <w:p w14:paraId="121744A3" w14:textId="77777777" w:rsidR="00EF0711" w:rsidRDefault="00EF0711" w:rsidP="00EF0711">
      <w:pPr>
        <w:spacing w:after="240"/>
        <w:rPr>
          <w:color w:val="000000"/>
        </w:rPr>
      </w:pPr>
    </w:p>
    <w:p w14:paraId="21B0EC4C" w14:textId="77777777" w:rsidR="00EF0711" w:rsidRDefault="00EF0711" w:rsidP="00EF0711">
      <w:pPr>
        <w:pStyle w:val="NormalWeb"/>
        <w:spacing w:before="0" w:beforeAutospacing="0" w:after="0" w:afterAutospacing="0"/>
        <w:rPr>
          <w:color w:val="000000"/>
        </w:rPr>
      </w:pPr>
      <w:r>
        <w:rPr>
          <w:rFonts w:ascii="Arial" w:hAnsi="Arial" w:cs="Arial"/>
          <w:b/>
          <w:bCs/>
          <w:i/>
          <w:iCs/>
          <w:color w:val="000000"/>
        </w:rPr>
        <w:t>Accessed: 28.04.22</w:t>
      </w:r>
    </w:p>
    <w:p w14:paraId="1B65D33D" w14:textId="77777777" w:rsidR="00EF0711" w:rsidRDefault="00EF0711" w:rsidP="00EF0711">
      <w:pPr>
        <w:pStyle w:val="NormalWeb"/>
        <w:spacing w:before="0" w:beforeAutospacing="0" w:after="0" w:afterAutospacing="0"/>
        <w:rPr>
          <w:color w:val="000000"/>
        </w:rPr>
      </w:pPr>
      <w:hyperlink r:id="rId17" w:history="1">
        <w:r>
          <w:rPr>
            <w:rStyle w:val="Hyperlink"/>
            <w:rFonts w:ascii="Arial" w:hAnsi="Arial" w:cs="Arial"/>
            <w:b/>
            <w:bCs/>
            <w:i/>
            <w:iCs/>
            <w:color w:val="1155CC"/>
          </w:rPr>
          <w:t>https://www.sciencedirect.com/topics/earth-and-planetary-sciences/obliquity</w:t>
        </w:r>
      </w:hyperlink>
    </w:p>
    <w:p w14:paraId="2C658468" w14:textId="77777777" w:rsidR="00EF0711" w:rsidRDefault="00EF0711" w:rsidP="00EF0711">
      <w:pPr>
        <w:rPr>
          <w:color w:val="000000"/>
        </w:rPr>
      </w:pPr>
    </w:p>
    <w:p w14:paraId="4D955AEE" w14:textId="77777777" w:rsidR="00EF0711" w:rsidRDefault="00EF0711" w:rsidP="00EF0711">
      <w:pPr>
        <w:pStyle w:val="NormalWeb"/>
        <w:spacing w:before="0" w:beforeAutospacing="0" w:after="0" w:afterAutospacing="0"/>
        <w:rPr>
          <w:color w:val="000000"/>
        </w:rPr>
      </w:pPr>
      <w:hyperlink r:id="rId18" w:history="1">
        <w:r>
          <w:rPr>
            <w:rStyle w:val="Hyperlink"/>
            <w:rFonts w:ascii="Arial" w:hAnsi="Arial" w:cs="Arial"/>
            <w:b/>
            <w:bCs/>
            <w:i/>
            <w:iCs/>
            <w:color w:val="1155CC"/>
          </w:rPr>
          <w:t>http://www.met.reading.ac.uk/~ross/Documents/OrbitNotes.pdf</w:t>
        </w:r>
      </w:hyperlink>
    </w:p>
    <w:p w14:paraId="75CE2B6F" w14:textId="77777777" w:rsidR="00EF0711" w:rsidRDefault="00EF0711" w:rsidP="00EF0711">
      <w:pPr>
        <w:rPr>
          <w:color w:val="000000"/>
        </w:rPr>
      </w:pPr>
    </w:p>
    <w:p w14:paraId="01652C67" w14:textId="77777777" w:rsidR="00EF0711" w:rsidRDefault="00EF0711" w:rsidP="00EF0711">
      <w:pPr>
        <w:pStyle w:val="NormalWeb"/>
        <w:spacing w:before="0" w:beforeAutospacing="0" w:after="0" w:afterAutospacing="0"/>
        <w:rPr>
          <w:color w:val="000000"/>
        </w:rPr>
      </w:pPr>
      <w:hyperlink r:id="rId19" w:history="1">
        <w:r>
          <w:rPr>
            <w:rStyle w:val="Hyperlink"/>
            <w:rFonts w:ascii="Arial" w:hAnsi="Arial" w:cs="Arial"/>
            <w:b/>
            <w:bCs/>
            <w:i/>
            <w:iCs/>
            <w:color w:val="1155CC"/>
          </w:rPr>
          <w:t>https://courses.lumenlearning.com/boundless-algebra/chapter/the-circle-and-the-ellipse/</w:t>
        </w:r>
      </w:hyperlink>
    </w:p>
    <w:p w14:paraId="21650E43" w14:textId="77777777" w:rsidR="00EF0711" w:rsidRDefault="00EF0711" w:rsidP="00EF0711">
      <w:pPr>
        <w:rPr>
          <w:color w:val="000000"/>
        </w:rPr>
      </w:pPr>
    </w:p>
    <w:p w14:paraId="3CE0E593" w14:textId="77777777" w:rsidR="00EF0711" w:rsidRDefault="00EF0711" w:rsidP="00EF0711">
      <w:pPr>
        <w:pStyle w:val="NormalWeb"/>
        <w:spacing w:before="0" w:beforeAutospacing="0" w:after="0" w:afterAutospacing="0"/>
        <w:rPr>
          <w:color w:val="000000"/>
        </w:rPr>
      </w:pPr>
      <w:hyperlink r:id="rId20" w:history="1">
        <w:r>
          <w:rPr>
            <w:rStyle w:val="Hyperlink"/>
            <w:rFonts w:ascii="Arial" w:hAnsi="Arial" w:cs="Arial"/>
            <w:b/>
            <w:bCs/>
            <w:i/>
            <w:iCs/>
            <w:color w:val="1155CC"/>
          </w:rPr>
          <w:t>https://www.google.co.uk/search?q=how+to+calcualte+orbital+period&amp;ie=UTF-8&amp;oe=UTF-8&amp;hl=en-gb&amp;client=safari</w:t>
        </w:r>
      </w:hyperlink>
    </w:p>
    <w:p w14:paraId="1AD41774" w14:textId="77777777" w:rsidR="00EF0711" w:rsidRDefault="00EF0711" w:rsidP="00EF0711">
      <w:pPr>
        <w:spacing w:after="240"/>
        <w:rPr>
          <w:color w:val="000000"/>
        </w:rPr>
      </w:pPr>
    </w:p>
    <w:p w14:paraId="55946D3E" w14:textId="77777777" w:rsidR="00EF0711" w:rsidRDefault="00EF0711" w:rsidP="00EF0711">
      <w:pPr>
        <w:pStyle w:val="NormalWeb"/>
        <w:spacing w:before="0" w:beforeAutospacing="0" w:after="0" w:afterAutospacing="0"/>
        <w:rPr>
          <w:color w:val="000000"/>
        </w:rPr>
      </w:pPr>
      <w:r>
        <w:rPr>
          <w:rFonts w:ascii="Arial" w:hAnsi="Arial" w:cs="Arial"/>
          <w:b/>
          <w:bCs/>
          <w:i/>
          <w:iCs/>
          <w:color w:val="000000"/>
        </w:rPr>
        <w:t>Accessed: 06.05.22</w:t>
      </w:r>
    </w:p>
    <w:p w14:paraId="3A2FD4E4" w14:textId="77777777" w:rsidR="00EF0711" w:rsidRDefault="00EF0711" w:rsidP="00EF0711">
      <w:pPr>
        <w:pStyle w:val="NormalWeb"/>
        <w:spacing w:before="0" w:beforeAutospacing="0" w:after="0" w:afterAutospacing="0"/>
        <w:rPr>
          <w:color w:val="000000"/>
        </w:rPr>
      </w:pPr>
      <w:hyperlink r:id="rId21" w:history="1">
        <w:r>
          <w:rPr>
            <w:rStyle w:val="Hyperlink"/>
            <w:rFonts w:ascii="Arial" w:hAnsi="Arial" w:cs="Arial"/>
            <w:b/>
            <w:bCs/>
            <w:i/>
            <w:iCs/>
            <w:color w:val="1155CC"/>
          </w:rPr>
          <w:t>https://www.astronomynotes.com/angmom/s2.ht</w:t>
        </w:r>
      </w:hyperlink>
    </w:p>
    <w:p w14:paraId="580701D9" w14:textId="77777777" w:rsidR="00EF0711" w:rsidRDefault="00EF0711" w:rsidP="00EF0711">
      <w:pPr>
        <w:spacing w:after="240"/>
        <w:rPr>
          <w:color w:val="000000"/>
        </w:rPr>
      </w:pPr>
    </w:p>
    <w:p w14:paraId="1FDEC590" w14:textId="77777777" w:rsidR="00EF0711" w:rsidRDefault="00EF0711" w:rsidP="00EF0711">
      <w:pPr>
        <w:pStyle w:val="NormalWeb"/>
        <w:spacing w:before="0" w:beforeAutospacing="0" w:after="0" w:afterAutospacing="0"/>
        <w:rPr>
          <w:color w:val="000000"/>
        </w:rPr>
      </w:pPr>
      <w:hyperlink r:id="rId22" w:history="1">
        <w:r>
          <w:rPr>
            <w:rStyle w:val="Hyperlink"/>
            <w:rFonts w:ascii="Arial" w:hAnsi="Arial" w:cs="Arial"/>
            <w:b/>
            <w:bCs/>
            <w:i/>
            <w:iCs/>
            <w:color w:val="1155CC"/>
          </w:rPr>
          <w:t>https://medium.com/analytics-vidhya/simulating-the-solar-system-with-under-100-lines-of-python-code-5c53b3039fc6</w:t>
        </w:r>
      </w:hyperlink>
    </w:p>
    <w:p w14:paraId="404DF616" w14:textId="77777777" w:rsidR="00EF0711" w:rsidRDefault="00EF0711" w:rsidP="00EF0711">
      <w:pPr>
        <w:spacing w:after="240"/>
        <w:rPr>
          <w:color w:val="000000"/>
        </w:rPr>
      </w:pPr>
    </w:p>
    <w:p w14:paraId="09E67C7E" w14:textId="77777777" w:rsidR="00EF0711" w:rsidRDefault="00EF0711" w:rsidP="00EF0711">
      <w:pPr>
        <w:pStyle w:val="NormalWeb"/>
        <w:spacing w:before="0" w:beforeAutospacing="0" w:after="0" w:afterAutospacing="0"/>
        <w:rPr>
          <w:color w:val="000000"/>
        </w:rPr>
      </w:pPr>
      <w:hyperlink r:id="rId23" w:history="1">
        <w:r>
          <w:rPr>
            <w:rStyle w:val="Hyperlink"/>
            <w:rFonts w:ascii="Arial" w:hAnsi="Arial" w:cs="Arial"/>
            <w:b/>
            <w:bCs/>
            <w:i/>
            <w:iCs/>
            <w:color w:val="1155CC"/>
          </w:rPr>
          <w:t>www.met.reading.ac.uk/~ross/Documents/OrbitNotes.pdf</w:t>
        </w:r>
      </w:hyperlink>
    </w:p>
    <w:p w14:paraId="6A42A0B9" w14:textId="77777777" w:rsidR="00EF0711" w:rsidRDefault="00EF0711" w:rsidP="00EF0711">
      <w:pPr>
        <w:spacing w:after="240"/>
        <w:rPr>
          <w:color w:val="000000"/>
        </w:rPr>
      </w:pPr>
      <w:r>
        <w:rPr>
          <w:color w:val="000000"/>
        </w:rPr>
        <w:br/>
      </w:r>
    </w:p>
    <w:p w14:paraId="191CC6D4" w14:textId="77777777" w:rsidR="00EF0711" w:rsidRDefault="00EF0711" w:rsidP="00EF0711">
      <w:pPr>
        <w:pStyle w:val="NormalWeb"/>
        <w:spacing w:before="0" w:beforeAutospacing="0" w:after="0" w:afterAutospacing="0"/>
        <w:rPr>
          <w:color w:val="000000"/>
        </w:rPr>
      </w:pPr>
      <w:hyperlink r:id="rId24" w:history="1">
        <w:r>
          <w:rPr>
            <w:rStyle w:val="Hyperlink"/>
            <w:rFonts w:ascii="Arial" w:hAnsi="Arial" w:cs="Arial"/>
            <w:b/>
            <w:bCs/>
            <w:i/>
            <w:iCs/>
            <w:color w:val="1155CC"/>
          </w:rPr>
          <w:t>https://geo.libretexts.org/Courses/University_of_California_Davis/GEL_056%3A_Introduction_to_Geophysics/Geophysics_is_everywhere_in_geology.../03%3A_Planetary_Geophysics/3.01%3A_Orbital_Mechanics</w:t>
        </w:r>
      </w:hyperlink>
    </w:p>
    <w:p w14:paraId="000482E5" w14:textId="77777777" w:rsidR="00EF0711" w:rsidRDefault="00EF0711" w:rsidP="00EF0711">
      <w:pPr>
        <w:spacing w:after="240"/>
        <w:rPr>
          <w:color w:val="000000"/>
        </w:rPr>
      </w:pPr>
    </w:p>
    <w:p w14:paraId="481E306E" w14:textId="77777777" w:rsidR="00EF0711" w:rsidRDefault="00EF0711" w:rsidP="00EF0711">
      <w:pPr>
        <w:pStyle w:val="NormalWeb"/>
        <w:spacing w:before="0" w:beforeAutospacing="0" w:after="0" w:afterAutospacing="0"/>
        <w:rPr>
          <w:color w:val="000000"/>
        </w:rPr>
      </w:pPr>
      <w:hyperlink r:id="rId25" w:history="1">
        <w:r>
          <w:rPr>
            <w:rStyle w:val="Hyperlink"/>
            <w:rFonts w:ascii="Arial" w:hAnsi="Arial" w:cs="Arial"/>
            <w:b/>
            <w:bCs/>
            <w:i/>
            <w:iCs/>
            <w:color w:val="1155CC"/>
          </w:rPr>
          <w:t>https://youtu.be/4ycpvtIio-o</w:t>
        </w:r>
      </w:hyperlink>
    </w:p>
    <w:p w14:paraId="4934D05E" w14:textId="77777777" w:rsidR="00EF0711" w:rsidRDefault="00EF0711" w:rsidP="00EF0711">
      <w:pPr>
        <w:rPr>
          <w:color w:val="000000"/>
        </w:rPr>
      </w:pPr>
    </w:p>
    <w:p w14:paraId="0A2A76C6" w14:textId="77777777" w:rsidR="00EF0711" w:rsidRDefault="00EF0711" w:rsidP="00EF0711">
      <w:pPr>
        <w:pStyle w:val="NormalWeb"/>
        <w:spacing w:before="0" w:beforeAutospacing="0" w:after="0" w:afterAutospacing="0"/>
        <w:rPr>
          <w:color w:val="000000"/>
        </w:rPr>
      </w:pPr>
      <w:r>
        <w:rPr>
          <w:rFonts w:ascii="Arial" w:hAnsi="Arial" w:cs="Arial"/>
          <w:b/>
          <w:bCs/>
          <w:i/>
          <w:iCs/>
          <w:color w:val="000000"/>
        </w:rPr>
        <w:t>Accessed 10.05.22</w:t>
      </w:r>
    </w:p>
    <w:p w14:paraId="1A1B4E7E" w14:textId="77777777" w:rsidR="00EF0711" w:rsidRDefault="00EF0711" w:rsidP="00EF0711">
      <w:pPr>
        <w:rPr>
          <w:color w:val="000000"/>
        </w:rPr>
      </w:pPr>
    </w:p>
    <w:p w14:paraId="249EF2F8" w14:textId="77777777" w:rsidR="00EF0711" w:rsidRDefault="00EF0711" w:rsidP="00EF0711">
      <w:pPr>
        <w:pStyle w:val="NormalWeb"/>
        <w:spacing w:before="0" w:beforeAutospacing="0" w:after="0" w:afterAutospacing="0"/>
        <w:rPr>
          <w:color w:val="000000"/>
        </w:rPr>
      </w:pPr>
      <w:hyperlink r:id="rId26" w:history="1">
        <w:r>
          <w:rPr>
            <w:rStyle w:val="Hyperlink"/>
            <w:rFonts w:ascii="Arial" w:hAnsi="Arial" w:cs="Arial"/>
            <w:b/>
            <w:bCs/>
            <w:i/>
            <w:iCs/>
            <w:color w:val="1155CC"/>
          </w:rPr>
          <w:t>https://youtu.be/WTLPmUHTPqo</w:t>
        </w:r>
      </w:hyperlink>
    </w:p>
    <w:p w14:paraId="00DBDA9B" w14:textId="77777777" w:rsidR="00EF0711" w:rsidRDefault="00EF0711" w:rsidP="00EF0711">
      <w:pPr>
        <w:rPr>
          <w:color w:val="000000"/>
        </w:rPr>
      </w:pPr>
    </w:p>
    <w:p w14:paraId="0D5E1CDE" w14:textId="77777777" w:rsidR="00EF0711" w:rsidRDefault="00EF0711" w:rsidP="00EF0711">
      <w:pPr>
        <w:pStyle w:val="NormalWeb"/>
        <w:spacing w:before="0" w:beforeAutospacing="0" w:after="0" w:afterAutospacing="0"/>
        <w:rPr>
          <w:color w:val="000000"/>
        </w:rPr>
      </w:pPr>
      <w:r>
        <w:rPr>
          <w:rFonts w:ascii="Arial" w:hAnsi="Arial" w:cs="Arial"/>
          <w:b/>
          <w:bCs/>
          <w:i/>
          <w:iCs/>
          <w:color w:val="000000"/>
        </w:rPr>
        <w:t>Accessed 12.05.22</w:t>
      </w:r>
    </w:p>
    <w:p w14:paraId="6E8618BC" w14:textId="77777777" w:rsidR="00EF0711" w:rsidRDefault="00EF0711" w:rsidP="00EF0711">
      <w:pPr>
        <w:rPr>
          <w:color w:val="000000"/>
        </w:rPr>
      </w:pPr>
    </w:p>
    <w:p w14:paraId="296FD075" w14:textId="77777777" w:rsidR="00EF0711" w:rsidRDefault="00EF0711" w:rsidP="00EF0711">
      <w:pPr>
        <w:pStyle w:val="NormalWeb"/>
        <w:spacing w:before="0" w:beforeAutospacing="0" w:after="0" w:afterAutospacing="0"/>
        <w:rPr>
          <w:color w:val="000000"/>
        </w:rPr>
      </w:pPr>
      <w:hyperlink r:id="rId27" w:history="1">
        <w:r>
          <w:rPr>
            <w:rStyle w:val="Hyperlink"/>
            <w:rFonts w:ascii="Arial" w:hAnsi="Arial" w:cs="Arial"/>
            <w:b/>
            <w:bCs/>
            <w:i/>
            <w:iCs/>
            <w:color w:val="1155CC"/>
          </w:rPr>
          <w:t>https://youtu.be/KOek-B3Rvmg</w:t>
        </w:r>
      </w:hyperlink>
    </w:p>
    <w:p w14:paraId="419CE6CE" w14:textId="77777777" w:rsidR="00EF0711" w:rsidRDefault="00EF0711" w:rsidP="00EF0711">
      <w:pPr>
        <w:pStyle w:val="NormalWeb"/>
        <w:spacing w:before="0" w:beforeAutospacing="0" w:after="0" w:afterAutospacing="0"/>
        <w:rPr>
          <w:color w:val="000000"/>
        </w:rPr>
      </w:pPr>
      <w:hyperlink r:id="rId28" w:history="1">
        <w:r>
          <w:rPr>
            <w:rStyle w:val="Hyperlink"/>
            <w:rFonts w:ascii="Arial" w:hAnsi="Arial" w:cs="Arial"/>
            <w:b/>
            <w:bCs/>
            <w:i/>
            <w:iCs/>
            <w:color w:val="1155CC"/>
          </w:rPr>
          <w:t>http://www.stjarnhimlen.se/comp/tutorial.html</w:t>
        </w:r>
      </w:hyperlink>
    </w:p>
    <w:p w14:paraId="3B4F3F8F" w14:textId="77777777" w:rsidR="00EF0711" w:rsidRDefault="00EF0711" w:rsidP="00EF0711">
      <w:pPr>
        <w:rPr>
          <w:color w:val="000000"/>
        </w:rPr>
      </w:pPr>
    </w:p>
    <w:p w14:paraId="6A4618CE" w14:textId="77777777" w:rsidR="00EF0711" w:rsidRDefault="00EF0711" w:rsidP="00EF0711">
      <w:pPr>
        <w:pStyle w:val="NormalWeb"/>
        <w:spacing w:before="0" w:beforeAutospacing="0" w:after="0" w:afterAutospacing="0"/>
        <w:rPr>
          <w:color w:val="000000"/>
        </w:rPr>
      </w:pPr>
      <w:r>
        <w:rPr>
          <w:rFonts w:ascii="Arial" w:hAnsi="Arial" w:cs="Arial"/>
          <w:b/>
          <w:bCs/>
          <w:i/>
          <w:iCs/>
          <w:color w:val="000000"/>
        </w:rPr>
        <w:t>Accessed 13.05.22</w:t>
      </w:r>
    </w:p>
    <w:p w14:paraId="1E327818" w14:textId="77777777" w:rsidR="00EF0711" w:rsidRDefault="00EF0711" w:rsidP="00EF0711">
      <w:pPr>
        <w:rPr>
          <w:color w:val="000000"/>
        </w:rPr>
      </w:pPr>
    </w:p>
    <w:p w14:paraId="113601B8" w14:textId="77777777" w:rsidR="00EF0711" w:rsidRDefault="00EF0711" w:rsidP="00EF0711">
      <w:pPr>
        <w:pStyle w:val="NormalWeb"/>
        <w:spacing w:before="0" w:beforeAutospacing="0" w:after="0" w:afterAutospacing="0"/>
        <w:rPr>
          <w:color w:val="000000"/>
        </w:rPr>
      </w:pPr>
      <w:r>
        <w:rPr>
          <w:rFonts w:ascii="Arial" w:hAnsi="Arial" w:cs="Arial"/>
          <w:i/>
          <w:iCs/>
          <w:color w:val="000000"/>
        </w:rPr>
        <w:t>For making the planets not in AR, maybe have a way to input the coordinates needed </w:t>
      </w:r>
    </w:p>
    <w:p w14:paraId="5FECB0E1" w14:textId="77777777" w:rsidR="00EF0711" w:rsidRDefault="00EF0711" w:rsidP="00EF0711">
      <w:pPr>
        <w:pStyle w:val="NormalWeb"/>
        <w:spacing w:before="0" w:beforeAutospacing="0" w:after="0" w:afterAutospacing="0"/>
        <w:rPr>
          <w:color w:val="000000"/>
        </w:rPr>
      </w:pPr>
      <w:hyperlink r:id="rId29" w:history="1">
        <w:r>
          <w:rPr>
            <w:rStyle w:val="Hyperlink"/>
            <w:rFonts w:ascii="Arial" w:hAnsi="Arial" w:cs="Arial"/>
            <w:b/>
            <w:bCs/>
            <w:i/>
            <w:iCs/>
            <w:color w:val="1155CC"/>
          </w:rPr>
          <w:t>https://www.raywenderlich.com/23483920-scenekit-3d-programming-for-ios-getting-started</w:t>
        </w:r>
      </w:hyperlink>
    </w:p>
    <w:p w14:paraId="164A9B0E" w14:textId="77777777" w:rsidR="00EF0711" w:rsidRDefault="00EF0711" w:rsidP="00EF0711">
      <w:pPr>
        <w:rPr>
          <w:color w:val="000000"/>
        </w:rPr>
      </w:pPr>
    </w:p>
    <w:p w14:paraId="472B3077" w14:textId="77777777" w:rsidR="00EF0711" w:rsidRDefault="00EF0711" w:rsidP="00EF0711">
      <w:pPr>
        <w:pStyle w:val="NormalWeb"/>
        <w:spacing w:before="0" w:beforeAutospacing="0" w:after="0" w:afterAutospacing="0"/>
        <w:rPr>
          <w:color w:val="000000"/>
        </w:rPr>
      </w:pPr>
      <w:r>
        <w:rPr>
          <w:rFonts w:ascii="Arial" w:hAnsi="Arial" w:cs="Arial"/>
          <w:i/>
          <w:iCs/>
          <w:color w:val="000000"/>
        </w:rPr>
        <w:t>For removing and adding things in the app </w:t>
      </w:r>
    </w:p>
    <w:p w14:paraId="5EEF30E7" w14:textId="77777777" w:rsidR="00EF0711" w:rsidRDefault="00EF0711" w:rsidP="00EF0711">
      <w:pPr>
        <w:pStyle w:val="NormalWeb"/>
        <w:spacing w:before="0" w:beforeAutospacing="0" w:after="0" w:afterAutospacing="0"/>
        <w:rPr>
          <w:color w:val="000000"/>
        </w:rPr>
      </w:pPr>
      <w:hyperlink r:id="rId30" w:history="1">
        <w:r>
          <w:rPr>
            <w:rStyle w:val="Hyperlink"/>
            <w:rFonts w:ascii="Arial" w:hAnsi="Arial" w:cs="Arial"/>
            <w:b/>
            <w:bCs/>
            <w:i/>
            <w:iCs/>
            <w:color w:val="1155CC"/>
          </w:rPr>
          <w:t>https://youtu.be/itGRaAryUxA</w:t>
        </w:r>
      </w:hyperlink>
    </w:p>
    <w:p w14:paraId="1933E86F" w14:textId="77777777" w:rsidR="00EF0711" w:rsidRDefault="00EF0711" w:rsidP="00EF0711">
      <w:pPr>
        <w:rPr>
          <w:color w:val="000000"/>
        </w:rPr>
      </w:pPr>
    </w:p>
    <w:p w14:paraId="7768ADFB" w14:textId="77777777" w:rsidR="00EF0711" w:rsidRDefault="00EF0711" w:rsidP="00EF0711">
      <w:pPr>
        <w:pStyle w:val="NormalWeb"/>
        <w:spacing w:before="0" w:beforeAutospacing="0" w:after="0" w:afterAutospacing="0"/>
        <w:rPr>
          <w:color w:val="000000"/>
        </w:rPr>
      </w:pPr>
      <w:r>
        <w:rPr>
          <w:rFonts w:ascii="Arial" w:hAnsi="Arial" w:cs="Arial"/>
          <w:b/>
          <w:bCs/>
          <w:i/>
          <w:iCs/>
          <w:color w:val="000000"/>
        </w:rPr>
        <w:t>Accessed 15.05.22</w:t>
      </w:r>
    </w:p>
    <w:p w14:paraId="05E77737" w14:textId="77777777" w:rsidR="00EF0711" w:rsidRDefault="00EF0711" w:rsidP="00EF0711">
      <w:pPr>
        <w:rPr>
          <w:color w:val="000000"/>
        </w:rPr>
      </w:pPr>
    </w:p>
    <w:p w14:paraId="1BD5245E" w14:textId="77777777" w:rsidR="00EF0711" w:rsidRDefault="00EF0711" w:rsidP="00EF0711">
      <w:pPr>
        <w:pStyle w:val="NormalWeb"/>
        <w:spacing w:before="0" w:beforeAutospacing="0" w:after="0" w:afterAutospacing="0"/>
        <w:rPr>
          <w:color w:val="000000"/>
        </w:rPr>
      </w:pPr>
      <w:r>
        <w:rPr>
          <w:rFonts w:ascii="Arial" w:hAnsi="Arial" w:cs="Arial"/>
          <w:i/>
          <w:iCs/>
          <w:color w:val="000000"/>
        </w:rPr>
        <w:t>For potentially creating the orbits in this way </w:t>
      </w:r>
    </w:p>
    <w:p w14:paraId="5AE0E424" w14:textId="77777777" w:rsidR="00EF0711" w:rsidRDefault="00EF0711" w:rsidP="00EF0711">
      <w:pPr>
        <w:pStyle w:val="NormalWeb"/>
        <w:spacing w:before="0" w:beforeAutospacing="0" w:after="0" w:afterAutospacing="0"/>
        <w:rPr>
          <w:color w:val="000000"/>
        </w:rPr>
      </w:pPr>
      <w:hyperlink r:id="rId31" w:history="1">
        <w:r>
          <w:rPr>
            <w:rStyle w:val="Hyperlink"/>
            <w:rFonts w:ascii="Arial" w:hAnsi="Arial" w:cs="Arial"/>
            <w:b/>
            <w:bCs/>
            <w:i/>
            <w:iCs/>
            <w:color w:val="1155CC"/>
          </w:rPr>
          <w:t>https://youtu.be/lKfqi52PqHk</w:t>
        </w:r>
      </w:hyperlink>
    </w:p>
    <w:p w14:paraId="009D298D" w14:textId="77777777" w:rsidR="00EF0711" w:rsidRDefault="00EF0711" w:rsidP="00EF0711">
      <w:pPr>
        <w:rPr>
          <w:color w:val="000000"/>
        </w:rPr>
      </w:pPr>
    </w:p>
    <w:p w14:paraId="284FABFD" w14:textId="77777777" w:rsidR="00EF0711" w:rsidRDefault="00EF0711" w:rsidP="00EF0711">
      <w:pPr>
        <w:pStyle w:val="NormalWeb"/>
        <w:spacing w:before="0" w:beforeAutospacing="0" w:after="0" w:afterAutospacing="0"/>
        <w:rPr>
          <w:color w:val="000000"/>
        </w:rPr>
      </w:pPr>
      <w:r>
        <w:rPr>
          <w:rFonts w:ascii="Arial" w:hAnsi="Arial" w:cs="Arial"/>
          <w:b/>
          <w:bCs/>
          <w:i/>
          <w:iCs/>
          <w:color w:val="000000"/>
        </w:rPr>
        <w:t>Accessed 22.05.22</w:t>
      </w:r>
    </w:p>
    <w:p w14:paraId="1385D15F" w14:textId="77777777" w:rsidR="00EF0711" w:rsidRDefault="00EF0711" w:rsidP="00EF0711">
      <w:pPr>
        <w:rPr>
          <w:color w:val="000000"/>
        </w:rPr>
      </w:pPr>
    </w:p>
    <w:p w14:paraId="0FBDDAEE" w14:textId="77777777" w:rsidR="00EF0711" w:rsidRDefault="00EF0711" w:rsidP="00EF0711">
      <w:pPr>
        <w:pStyle w:val="NormalWeb"/>
        <w:spacing w:before="0" w:beforeAutospacing="0" w:after="0" w:afterAutospacing="0"/>
        <w:rPr>
          <w:color w:val="000000"/>
        </w:rPr>
      </w:pPr>
      <w:hyperlink r:id="rId32" w:history="1">
        <w:r>
          <w:rPr>
            <w:rStyle w:val="Hyperlink"/>
            <w:rFonts w:ascii="Arial" w:hAnsi="Arial" w:cs="Arial"/>
            <w:b/>
            <w:bCs/>
            <w:i/>
            <w:iCs/>
            <w:color w:val="1155CC"/>
          </w:rPr>
          <w:t>https://youtu.be/BStRJBM_mvw</w:t>
        </w:r>
      </w:hyperlink>
    </w:p>
    <w:p w14:paraId="01849B25" w14:textId="77777777" w:rsidR="00EF0711" w:rsidRDefault="00EF0711" w:rsidP="00EF0711">
      <w:pPr>
        <w:rPr>
          <w:color w:val="000000"/>
        </w:rPr>
      </w:pPr>
    </w:p>
    <w:p w14:paraId="57407886" w14:textId="77777777" w:rsidR="00EF0711" w:rsidRDefault="00EF0711" w:rsidP="00EF0711">
      <w:pPr>
        <w:pStyle w:val="NormalWeb"/>
        <w:spacing w:before="0" w:beforeAutospacing="0" w:after="0" w:afterAutospacing="0"/>
        <w:rPr>
          <w:color w:val="000000"/>
        </w:rPr>
      </w:pPr>
      <w:r>
        <w:rPr>
          <w:rFonts w:ascii="Arial" w:hAnsi="Arial" w:cs="Arial"/>
          <w:b/>
          <w:bCs/>
          <w:i/>
          <w:iCs/>
          <w:color w:val="000000"/>
        </w:rPr>
        <w:t>Accessed 26.05.22 </w:t>
      </w:r>
    </w:p>
    <w:p w14:paraId="5F5C96F7" w14:textId="77777777" w:rsidR="00EF0711" w:rsidRDefault="00EF0711" w:rsidP="00EF0711">
      <w:pPr>
        <w:rPr>
          <w:color w:val="000000"/>
        </w:rPr>
      </w:pPr>
    </w:p>
    <w:p w14:paraId="7E186D19" w14:textId="77777777" w:rsidR="00EF0711" w:rsidRDefault="00EF0711" w:rsidP="00EF0711">
      <w:pPr>
        <w:pStyle w:val="NormalWeb"/>
        <w:spacing w:before="0" w:beforeAutospacing="0" w:after="0" w:afterAutospacing="0"/>
        <w:rPr>
          <w:color w:val="000000"/>
        </w:rPr>
      </w:pPr>
      <w:hyperlink r:id="rId33" w:history="1">
        <w:r>
          <w:rPr>
            <w:rStyle w:val="Hyperlink"/>
            <w:rFonts w:ascii="Arial" w:hAnsi="Arial" w:cs="Arial"/>
            <w:b/>
            <w:bCs/>
            <w:i/>
            <w:iCs/>
            <w:color w:val="1155CC"/>
          </w:rPr>
          <w:t>https://www.alphacodingskills.com/swift/swift-math-functions.php</w:t>
        </w:r>
      </w:hyperlink>
    </w:p>
    <w:p w14:paraId="0A1E6374" w14:textId="77777777" w:rsidR="00EF0711" w:rsidRDefault="00EF0711" w:rsidP="00EF0711">
      <w:pPr>
        <w:pStyle w:val="NormalWeb"/>
        <w:spacing w:before="0" w:beforeAutospacing="0" w:after="0" w:afterAutospacing="0"/>
        <w:rPr>
          <w:color w:val="000000"/>
        </w:rPr>
      </w:pPr>
      <w:hyperlink r:id="rId34" w:history="1">
        <w:r>
          <w:rPr>
            <w:rStyle w:val="Hyperlink"/>
            <w:rFonts w:ascii="Arial" w:hAnsi="Arial" w:cs="Arial"/>
            <w:b/>
            <w:bCs/>
            <w:i/>
            <w:iCs/>
            <w:color w:val="1155CC"/>
          </w:rPr>
          <w:t>https://medium.com/@dharmeshr712/swift-arkit-mini-solar-system-b9cf394d274</w:t>
        </w:r>
      </w:hyperlink>
    </w:p>
    <w:p w14:paraId="4ADA06EC" w14:textId="77777777" w:rsidR="00EF0711" w:rsidRDefault="00EF0711" w:rsidP="00EF0711">
      <w:pPr>
        <w:spacing w:after="240"/>
      </w:pPr>
    </w:p>
    <w:p w14:paraId="1F24871B" w14:textId="77777777" w:rsidR="00EF0711" w:rsidRPr="00EF0711" w:rsidRDefault="00EF0711" w:rsidP="00EF0711"/>
    <w:p w14:paraId="1DCEEDA2" w14:textId="267F1C52" w:rsidR="00514939" w:rsidRDefault="00514939" w:rsidP="00514939"/>
    <w:p w14:paraId="756E3FAA" w14:textId="218D60B5" w:rsidR="00514939" w:rsidRDefault="00514939" w:rsidP="00514939"/>
    <w:p w14:paraId="47C3D4A6" w14:textId="3EC1B66D" w:rsidR="00514939" w:rsidRDefault="00514939" w:rsidP="00514939"/>
    <w:p w14:paraId="28805070" w14:textId="5D9A8E2F" w:rsidR="00514939" w:rsidRDefault="00514939" w:rsidP="00514939"/>
    <w:p w14:paraId="0D4D9571" w14:textId="746AC6E5" w:rsidR="00514939" w:rsidRDefault="00514939" w:rsidP="00514939"/>
    <w:p w14:paraId="3F5D3DE5" w14:textId="771C5A06" w:rsidR="00514939" w:rsidRDefault="00514939" w:rsidP="00514939"/>
    <w:p w14:paraId="15B67E3C" w14:textId="77777777" w:rsidR="00514939" w:rsidRPr="00514939" w:rsidRDefault="00514939" w:rsidP="00514939"/>
    <w:sectPr w:rsidR="00514939" w:rsidRPr="00514939" w:rsidSect="00744C9D">
      <w:headerReference w:type="default" r:id="rId35"/>
      <w:footerReference w:type="even" r:id="rId36"/>
      <w:footerReference w:type="default" r:id="rId37"/>
      <w:headerReference w:type="first" r:id="rId38"/>
      <w:pgSz w:w="11907" w:h="16839" w:code="9"/>
      <w:pgMar w:top="1267" w:right="1339" w:bottom="1339" w:left="1339"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C3BBEA" w14:textId="77777777" w:rsidR="0056043A" w:rsidRDefault="0056043A">
      <w:pPr>
        <w:spacing w:after="0" w:line="240" w:lineRule="auto"/>
      </w:pPr>
      <w:r>
        <w:separator/>
      </w:r>
    </w:p>
    <w:p w14:paraId="6F0CBB93" w14:textId="77777777" w:rsidR="0056043A" w:rsidRDefault="0056043A"/>
    <w:p w14:paraId="5684DFC0" w14:textId="77777777" w:rsidR="0056043A" w:rsidRDefault="0056043A"/>
  </w:endnote>
  <w:endnote w:type="continuationSeparator" w:id="0">
    <w:p w14:paraId="111132AA" w14:textId="77777777" w:rsidR="0056043A" w:rsidRDefault="0056043A">
      <w:pPr>
        <w:spacing w:after="0" w:line="240" w:lineRule="auto"/>
      </w:pPr>
      <w:r>
        <w:continuationSeparator/>
      </w:r>
    </w:p>
    <w:p w14:paraId="5BD16A90" w14:textId="77777777" w:rsidR="0056043A" w:rsidRDefault="0056043A"/>
    <w:p w14:paraId="0BF2091B" w14:textId="77777777" w:rsidR="0056043A" w:rsidRDefault="005604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99005808"/>
      <w:docPartObj>
        <w:docPartGallery w:val="Page Numbers (Bottom of Page)"/>
        <w:docPartUnique/>
      </w:docPartObj>
    </w:sdtPr>
    <w:sdtEndPr>
      <w:rPr>
        <w:rStyle w:val="PageNumber"/>
      </w:rPr>
    </w:sdtEndPr>
    <w:sdtContent>
      <w:p w14:paraId="4B2543F9" w14:textId="40AB77AF" w:rsidR="00744C9D" w:rsidRDefault="00744C9D" w:rsidP="0008616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18C36F6" w14:textId="77777777" w:rsidR="00744C9D" w:rsidRDefault="00744C9D" w:rsidP="00744C9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83636987"/>
      <w:docPartObj>
        <w:docPartGallery w:val="Page Numbers (Bottom of Page)"/>
        <w:docPartUnique/>
      </w:docPartObj>
    </w:sdtPr>
    <w:sdtEndPr>
      <w:rPr>
        <w:rStyle w:val="PageNumber"/>
      </w:rPr>
    </w:sdtEndPr>
    <w:sdtContent>
      <w:p w14:paraId="1D15C6D6" w14:textId="07E6AC47" w:rsidR="00744C9D" w:rsidRDefault="00744C9D" w:rsidP="0008616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A60A3D8" w14:textId="1387D48F" w:rsidR="00F251B2" w:rsidRDefault="00F251B2" w:rsidP="00744C9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3B43B4" w14:textId="77777777" w:rsidR="0056043A" w:rsidRDefault="0056043A">
      <w:pPr>
        <w:spacing w:after="0" w:line="240" w:lineRule="auto"/>
      </w:pPr>
      <w:r>
        <w:separator/>
      </w:r>
    </w:p>
    <w:p w14:paraId="68A144E7" w14:textId="77777777" w:rsidR="0056043A" w:rsidRDefault="0056043A"/>
    <w:p w14:paraId="0DDD3D12" w14:textId="77777777" w:rsidR="0056043A" w:rsidRDefault="0056043A"/>
  </w:footnote>
  <w:footnote w:type="continuationSeparator" w:id="0">
    <w:p w14:paraId="7311AEEF" w14:textId="77777777" w:rsidR="0056043A" w:rsidRDefault="0056043A">
      <w:pPr>
        <w:spacing w:after="0" w:line="240" w:lineRule="auto"/>
      </w:pPr>
      <w:r>
        <w:continuationSeparator/>
      </w:r>
    </w:p>
    <w:p w14:paraId="0871053B" w14:textId="77777777" w:rsidR="0056043A" w:rsidRDefault="0056043A"/>
    <w:p w14:paraId="72E26C64" w14:textId="77777777" w:rsidR="0056043A" w:rsidRDefault="005604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15908" w14:textId="31390A65" w:rsidR="00BA2A84" w:rsidRPr="00BA2A84" w:rsidRDefault="00BA2A84" w:rsidP="00BA2A84">
    <w:pPr>
      <w:pStyle w:val="ListBullet"/>
      <w:numPr>
        <w:ilvl w:val="0"/>
        <w:numId w:val="0"/>
      </w:numPr>
      <w:tabs>
        <w:tab w:val="left" w:pos="5260"/>
      </w:tabs>
    </w:pPr>
    <w:r>
      <w:t xml:space="preserve">Jenelle </w:t>
    </w:r>
    <w:proofErr w:type="spellStart"/>
    <w:r>
      <w:t>Bankas</w:t>
    </w:r>
    <w:proofErr w:type="spellEnd"/>
    <w:r>
      <w:t xml:space="preserve">                                                       </w:t>
    </w:r>
    <w:r w:rsidR="005B6D80">
      <w:t xml:space="preserve">       </w:t>
    </w:r>
    <w:r>
      <w:t xml:space="preserve"> Candidate Number: </w:t>
    </w:r>
    <w:proofErr w:type="gramStart"/>
    <w:r>
      <w:t xml:space="preserve">8018, </w:t>
    </w:r>
    <w:r w:rsidR="005B6D80">
      <w:t xml:space="preserve"> </w:t>
    </w:r>
    <w:r>
      <w:t>Centre</w:t>
    </w:r>
    <w:proofErr w:type="gramEnd"/>
    <w:r>
      <w:t xml:space="preserve"> Number: 22121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A0946" w14:textId="6AB213CB" w:rsidR="00BA2A84" w:rsidRDefault="00BA2A84">
    <w:pPr>
      <w:pStyle w:val="Header"/>
    </w:pPr>
    <w:sdt>
      <w:sdtPr>
        <w:id w:val="1704979692"/>
        <w:placeholder>
          <w:docPart w:val="9AA2F1D6130757478552B1694AF9CE0E"/>
        </w:placeholder>
        <w:temporary/>
        <w:showingPlcHdr/>
        <w15:appearance w15:val="hidden"/>
      </w:sdtPr>
      <w:sdtContent>
        <w:r>
          <w:t>[Type here]</w:t>
        </w:r>
      </w:sdtContent>
    </w:sdt>
    <w:r>
      <w:ptab w:relativeTo="margin" w:alignment="center" w:leader="none"/>
    </w:r>
    <w:sdt>
      <w:sdtPr>
        <w:id w:val="968859947"/>
        <w:placeholder>
          <w:docPart w:val="9AA2F1D6130757478552B1694AF9CE0E"/>
        </w:placeholder>
        <w:temporary/>
        <w:showingPlcHdr/>
        <w15:appearance w15:val="hidden"/>
      </w:sdtPr>
      <w:sdtContent>
        <w:r>
          <w:t>[Type here]</w:t>
        </w:r>
      </w:sdtContent>
    </w:sdt>
    <w:r>
      <w:ptab w:relativeTo="margin" w:alignment="right" w:leader="none"/>
    </w:r>
    <w:sdt>
      <w:sdtPr>
        <w:id w:val="968859952"/>
        <w:placeholder>
          <w:docPart w:val="9AA2F1D6130757478552B1694AF9CE0E"/>
        </w:placeholder>
        <w:temporary/>
        <w:showingPlcHdr/>
        <w15:appearance w15:val="hidden"/>
      </w:sdtPr>
      <w:sdtContent>
        <w:r>
          <w:t>[Type here]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8E3150"/>
    <w:multiLevelType w:val="multilevel"/>
    <w:tmpl w:val="F44812A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2048795956">
    <w:abstractNumId w:val="9"/>
  </w:num>
  <w:num w:numId="2" w16cid:durableId="847670207">
    <w:abstractNumId w:val="11"/>
  </w:num>
  <w:num w:numId="3" w16cid:durableId="1985154255">
    <w:abstractNumId w:val="14"/>
  </w:num>
  <w:num w:numId="4" w16cid:durableId="928198919">
    <w:abstractNumId w:val="12"/>
  </w:num>
  <w:num w:numId="5" w16cid:durableId="148520082">
    <w:abstractNumId w:val="10"/>
  </w:num>
  <w:num w:numId="6" w16cid:durableId="1028988762">
    <w:abstractNumId w:val="7"/>
  </w:num>
  <w:num w:numId="7" w16cid:durableId="2029745828">
    <w:abstractNumId w:val="6"/>
  </w:num>
  <w:num w:numId="8" w16cid:durableId="1663197627">
    <w:abstractNumId w:val="5"/>
  </w:num>
  <w:num w:numId="9" w16cid:durableId="1261911646">
    <w:abstractNumId w:val="4"/>
  </w:num>
  <w:num w:numId="10" w16cid:durableId="1936013863">
    <w:abstractNumId w:val="8"/>
  </w:num>
  <w:num w:numId="11" w16cid:durableId="1420905146">
    <w:abstractNumId w:val="3"/>
  </w:num>
  <w:num w:numId="12" w16cid:durableId="1772117289">
    <w:abstractNumId w:val="2"/>
  </w:num>
  <w:num w:numId="13" w16cid:durableId="971902251">
    <w:abstractNumId w:val="1"/>
  </w:num>
  <w:num w:numId="14" w16cid:durableId="814179332">
    <w:abstractNumId w:val="0"/>
  </w:num>
  <w:num w:numId="15" w16cid:durableId="649987913">
    <w:abstractNumId w:val="13"/>
  </w:num>
  <w:num w:numId="16" w16cid:durableId="1461916572">
    <w:abstractNumId w:val="15"/>
  </w:num>
  <w:num w:numId="17" w16cid:durableId="1208793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C9D"/>
    <w:rsid w:val="000259EE"/>
    <w:rsid w:val="000C161C"/>
    <w:rsid w:val="00161272"/>
    <w:rsid w:val="00187649"/>
    <w:rsid w:val="001D1FD5"/>
    <w:rsid w:val="003C7001"/>
    <w:rsid w:val="00404B90"/>
    <w:rsid w:val="004B7885"/>
    <w:rsid w:val="00514939"/>
    <w:rsid w:val="00515412"/>
    <w:rsid w:val="0056043A"/>
    <w:rsid w:val="005B6D80"/>
    <w:rsid w:val="00744C9D"/>
    <w:rsid w:val="007C7476"/>
    <w:rsid w:val="008439FE"/>
    <w:rsid w:val="008944E7"/>
    <w:rsid w:val="008954DF"/>
    <w:rsid w:val="008B0753"/>
    <w:rsid w:val="00930709"/>
    <w:rsid w:val="00A00FE3"/>
    <w:rsid w:val="00A11EA4"/>
    <w:rsid w:val="00AA13FE"/>
    <w:rsid w:val="00AA1895"/>
    <w:rsid w:val="00BA2A84"/>
    <w:rsid w:val="00BC4368"/>
    <w:rsid w:val="00BE2F9B"/>
    <w:rsid w:val="00CD28C7"/>
    <w:rsid w:val="00CF43A8"/>
    <w:rsid w:val="00DD35D3"/>
    <w:rsid w:val="00EF0711"/>
    <w:rsid w:val="00F251B2"/>
    <w:rsid w:val="00FA011F"/>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9A6433"/>
  <w15:chartTrackingRefBased/>
  <w15:docId w15:val="{603A0BB1-953E-344E-8872-4C80825B3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13FE"/>
    <w:rPr>
      <w:lang w:val="en-GB"/>
    </w:rPr>
  </w:style>
  <w:style w:type="paragraph" w:styleId="Heading1">
    <w:name w:val="heading 1"/>
    <w:basedOn w:val="Normal"/>
    <w:next w:val="Normal"/>
    <w:link w:val="Heading1Char"/>
    <w:uiPriority w:val="9"/>
    <w:qFormat/>
    <w:rsid w:val="00AA13FE"/>
    <w:pPr>
      <w:keepNext/>
      <w:keepLines/>
      <w:spacing w:before="480" w:after="0"/>
      <w:outlineLvl w:val="0"/>
    </w:pPr>
    <w:rPr>
      <w:rFonts w:asciiTheme="majorHAnsi" w:eastAsiaTheme="majorEastAsia" w:hAnsiTheme="majorHAnsi" w:cstheme="majorBidi"/>
      <w:b/>
      <w:bCs/>
      <w:color w:val="3E585B" w:themeColor="accent1" w:themeShade="BF"/>
      <w:sz w:val="28"/>
      <w:szCs w:val="28"/>
    </w:rPr>
  </w:style>
  <w:style w:type="paragraph" w:styleId="Heading2">
    <w:name w:val="heading 2"/>
    <w:basedOn w:val="Normal"/>
    <w:next w:val="Normal"/>
    <w:link w:val="Heading2Char"/>
    <w:uiPriority w:val="9"/>
    <w:unhideWhenUsed/>
    <w:qFormat/>
    <w:rsid w:val="00AA13FE"/>
    <w:pPr>
      <w:keepNext/>
      <w:keepLines/>
      <w:spacing w:before="200" w:after="0"/>
      <w:outlineLvl w:val="1"/>
    </w:pPr>
    <w:rPr>
      <w:rFonts w:asciiTheme="majorHAnsi" w:eastAsiaTheme="majorEastAsia" w:hAnsiTheme="majorHAnsi" w:cstheme="majorBidi"/>
      <w:b/>
      <w:bCs/>
      <w:color w:val="53777A" w:themeColor="accent1"/>
      <w:sz w:val="26"/>
      <w:szCs w:val="26"/>
    </w:rPr>
  </w:style>
  <w:style w:type="paragraph" w:styleId="Heading3">
    <w:name w:val="heading 3"/>
    <w:basedOn w:val="Normal"/>
    <w:next w:val="Normal"/>
    <w:link w:val="Heading3Char"/>
    <w:uiPriority w:val="9"/>
    <w:semiHidden/>
    <w:unhideWhenUsed/>
    <w:qFormat/>
    <w:rsid w:val="00AA13FE"/>
    <w:pPr>
      <w:keepNext/>
      <w:keepLines/>
      <w:spacing w:before="200" w:after="0"/>
      <w:outlineLvl w:val="2"/>
    </w:pPr>
    <w:rPr>
      <w:rFonts w:asciiTheme="majorHAnsi" w:eastAsiaTheme="majorEastAsia" w:hAnsiTheme="majorHAnsi" w:cstheme="majorBidi"/>
      <w:b/>
      <w:bCs/>
      <w:color w:val="53777A" w:themeColor="accent1"/>
    </w:rPr>
  </w:style>
  <w:style w:type="paragraph" w:styleId="Heading4">
    <w:name w:val="heading 4"/>
    <w:basedOn w:val="Normal"/>
    <w:next w:val="Normal"/>
    <w:link w:val="Heading4Char"/>
    <w:uiPriority w:val="9"/>
    <w:semiHidden/>
    <w:unhideWhenUsed/>
    <w:qFormat/>
    <w:rsid w:val="00AA13FE"/>
    <w:pPr>
      <w:keepNext/>
      <w:keepLines/>
      <w:spacing w:before="200" w:after="0"/>
      <w:outlineLvl w:val="3"/>
    </w:pPr>
    <w:rPr>
      <w:rFonts w:asciiTheme="majorHAnsi" w:eastAsiaTheme="majorEastAsia" w:hAnsiTheme="majorHAnsi" w:cstheme="majorBidi"/>
      <w:b/>
      <w:bCs/>
      <w:i/>
      <w:iCs/>
      <w:color w:val="53777A" w:themeColor="accent1"/>
    </w:rPr>
  </w:style>
  <w:style w:type="paragraph" w:styleId="Heading5">
    <w:name w:val="heading 5"/>
    <w:basedOn w:val="Normal"/>
    <w:next w:val="Normal"/>
    <w:link w:val="Heading5Char"/>
    <w:uiPriority w:val="9"/>
    <w:semiHidden/>
    <w:unhideWhenUsed/>
    <w:qFormat/>
    <w:rsid w:val="00AA13FE"/>
    <w:pPr>
      <w:keepNext/>
      <w:keepLines/>
      <w:spacing w:before="200" w:after="0"/>
      <w:outlineLvl w:val="4"/>
    </w:pPr>
    <w:rPr>
      <w:rFonts w:asciiTheme="majorHAnsi" w:eastAsiaTheme="majorEastAsia" w:hAnsiTheme="majorHAnsi" w:cstheme="majorBidi"/>
      <w:color w:val="293B3C" w:themeColor="accent1" w:themeShade="7F"/>
    </w:rPr>
  </w:style>
  <w:style w:type="paragraph" w:styleId="Heading6">
    <w:name w:val="heading 6"/>
    <w:basedOn w:val="Normal"/>
    <w:next w:val="Normal"/>
    <w:link w:val="Heading6Char"/>
    <w:uiPriority w:val="9"/>
    <w:semiHidden/>
    <w:unhideWhenUsed/>
    <w:qFormat/>
    <w:rsid w:val="00AA13FE"/>
    <w:pPr>
      <w:keepNext/>
      <w:keepLines/>
      <w:spacing w:before="200" w:after="0"/>
      <w:outlineLvl w:val="5"/>
    </w:pPr>
    <w:rPr>
      <w:rFonts w:asciiTheme="majorHAnsi" w:eastAsiaTheme="majorEastAsia" w:hAnsiTheme="majorHAnsi" w:cstheme="majorBidi"/>
      <w:i/>
      <w:iCs/>
      <w:color w:val="293B3C" w:themeColor="accent1" w:themeShade="7F"/>
    </w:rPr>
  </w:style>
  <w:style w:type="paragraph" w:styleId="Heading7">
    <w:name w:val="heading 7"/>
    <w:basedOn w:val="Normal"/>
    <w:next w:val="Normal"/>
    <w:link w:val="Heading7Char"/>
    <w:uiPriority w:val="9"/>
    <w:semiHidden/>
    <w:unhideWhenUsed/>
    <w:qFormat/>
    <w:rsid w:val="00AA13F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A13FE"/>
    <w:pPr>
      <w:keepNext/>
      <w:keepLines/>
      <w:spacing w:before="200" w:after="0"/>
      <w:outlineLvl w:val="7"/>
    </w:pPr>
    <w:rPr>
      <w:rFonts w:asciiTheme="majorHAnsi" w:eastAsiaTheme="majorEastAsia" w:hAnsiTheme="majorHAnsi" w:cstheme="majorBidi"/>
      <w:color w:val="53777A" w:themeColor="accent1"/>
      <w:sz w:val="20"/>
      <w:szCs w:val="20"/>
    </w:rPr>
  </w:style>
  <w:style w:type="paragraph" w:styleId="Heading9">
    <w:name w:val="heading 9"/>
    <w:basedOn w:val="Normal"/>
    <w:next w:val="Normal"/>
    <w:link w:val="Heading9Char"/>
    <w:uiPriority w:val="9"/>
    <w:semiHidden/>
    <w:unhideWhenUsed/>
    <w:qFormat/>
    <w:rsid w:val="00AA13F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AA13FE"/>
    <w:pPr>
      <w:numPr>
        <w:ilvl w:val="1"/>
      </w:numPr>
    </w:pPr>
    <w:rPr>
      <w:rFonts w:asciiTheme="majorHAnsi" w:eastAsiaTheme="majorEastAsia" w:hAnsiTheme="majorHAnsi" w:cstheme="majorBidi"/>
      <w:i/>
      <w:iCs/>
      <w:color w:val="53777A" w:themeColor="accent1"/>
      <w:spacing w:val="15"/>
      <w:sz w:val="24"/>
      <w:szCs w:val="24"/>
    </w:rPr>
  </w:style>
  <w:style w:type="character" w:customStyle="1" w:styleId="SubtitleChar">
    <w:name w:val="Subtitle Char"/>
    <w:basedOn w:val="DefaultParagraphFont"/>
    <w:link w:val="Subtitle"/>
    <w:uiPriority w:val="11"/>
    <w:rsid w:val="00AA13FE"/>
    <w:rPr>
      <w:rFonts w:asciiTheme="majorHAnsi" w:eastAsiaTheme="majorEastAsia" w:hAnsiTheme="majorHAnsi" w:cstheme="majorBidi"/>
      <w:i/>
      <w:iCs/>
      <w:color w:val="53777A" w:themeColor="accent1"/>
      <w:spacing w:val="15"/>
      <w:sz w:val="24"/>
      <w:szCs w:val="24"/>
    </w:rPr>
  </w:style>
  <w:style w:type="paragraph" w:styleId="Title">
    <w:name w:val="Title"/>
    <w:basedOn w:val="Normal"/>
    <w:next w:val="Normal"/>
    <w:link w:val="TitleChar"/>
    <w:uiPriority w:val="10"/>
    <w:qFormat/>
    <w:rsid w:val="00AA13FE"/>
    <w:pPr>
      <w:pBdr>
        <w:bottom w:val="single" w:sz="8" w:space="4" w:color="53777A" w:themeColor="accent1"/>
      </w:pBdr>
      <w:spacing w:after="300" w:line="240" w:lineRule="auto"/>
      <w:contextualSpacing/>
    </w:pPr>
    <w:rPr>
      <w:rFonts w:asciiTheme="majorHAnsi" w:eastAsiaTheme="majorEastAsia" w:hAnsiTheme="majorHAnsi" w:cstheme="majorBidi"/>
      <w:color w:val="0F1617" w:themeColor="text2" w:themeShade="BF"/>
      <w:spacing w:val="5"/>
      <w:kern w:val="28"/>
      <w:sz w:val="52"/>
      <w:szCs w:val="52"/>
    </w:rPr>
  </w:style>
  <w:style w:type="character" w:customStyle="1" w:styleId="TitleChar">
    <w:name w:val="Title Char"/>
    <w:basedOn w:val="DefaultParagraphFont"/>
    <w:link w:val="Title"/>
    <w:uiPriority w:val="10"/>
    <w:rsid w:val="00AA13FE"/>
    <w:rPr>
      <w:rFonts w:asciiTheme="majorHAnsi" w:eastAsiaTheme="majorEastAsia" w:hAnsiTheme="majorHAnsi" w:cstheme="majorBidi"/>
      <w:color w:val="0F1617" w:themeColor="text2" w:themeShade="BF"/>
      <w:spacing w:val="5"/>
      <w:kern w:val="28"/>
      <w:sz w:val="52"/>
      <w:szCs w:val="52"/>
    </w:rPr>
  </w:style>
  <w:style w:type="character" w:customStyle="1" w:styleId="Heading1Char">
    <w:name w:val="Heading 1 Char"/>
    <w:basedOn w:val="DefaultParagraphFont"/>
    <w:link w:val="Heading1"/>
    <w:uiPriority w:val="9"/>
    <w:rsid w:val="00AA13FE"/>
    <w:rPr>
      <w:rFonts w:asciiTheme="majorHAnsi" w:eastAsiaTheme="majorEastAsia" w:hAnsiTheme="majorHAnsi" w:cstheme="majorBidi"/>
      <w:b/>
      <w:bCs/>
      <w:color w:val="3E585B" w:themeColor="accent1" w:themeShade="BF"/>
      <w:sz w:val="28"/>
      <w:szCs w:val="28"/>
    </w:rPr>
  </w:style>
  <w:style w:type="paragraph" w:styleId="ListNumber">
    <w:name w:val="List Number"/>
    <w:basedOn w:val="Normal"/>
    <w:uiPriority w:val="13"/>
    <w:pPr>
      <w:numPr>
        <w:numId w:val="16"/>
      </w:numPr>
    </w:pPr>
  </w:style>
  <w:style w:type="paragraph" w:styleId="IntenseQuote">
    <w:name w:val="Intense Quote"/>
    <w:basedOn w:val="Normal"/>
    <w:next w:val="Normal"/>
    <w:link w:val="IntenseQuoteChar"/>
    <w:uiPriority w:val="30"/>
    <w:qFormat/>
    <w:rsid w:val="00AA13FE"/>
    <w:pPr>
      <w:pBdr>
        <w:bottom w:val="single" w:sz="4" w:space="4" w:color="53777A" w:themeColor="accent1"/>
      </w:pBdr>
      <w:spacing w:before="200" w:after="280"/>
      <w:ind w:left="936" w:right="936"/>
    </w:pPr>
    <w:rPr>
      <w:b/>
      <w:bCs/>
      <w:i/>
      <w:iCs/>
      <w:color w:val="53777A" w:themeColor="accent1"/>
    </w:rPr>
  </w:style>
  <w:style w:type="paragraph" w:styleId="Quote">
    <w:name w:val="Quote"/>
    <w:basedOn w:val="Normal"/>
    <w:next w:val="Normal"/>
    <w:link w:val="QuoteChar"/>
    <w:uiPriority w:val="29"/>
    <w:qFormat/>
    <w:rsid w:val="00AA13FE"/>
    <w:rPr>
      <w:i/>
      <w:iCs/>
      <w:color w:val="000000" w:themeColor="text1"/>
    </w:rPr>
  </w:style>
  <w:style w:type="character" w:customStyle="1" w:styleId="QuoteChar">
    <w:name w:val="Quote Char"/>
    <w:basedOn w:val="DefaultParagraphFont"/>
    <w:link w:val="Quote"/>
    <w:uiPriority w:val="29"/>
    <w:rsid w:val="00AA13FE"/>
    <w:rPr>
      <w:i/>
      <w:iCs/>
      <w:color w:val="000000" w:themeColor="text1"/>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sid w:val="00AA13FE"/>
    <w:rPr>
      <w:rFonts w:asciiTheme="majorHAnsi" w:eastAsiaTheme="majorEastAsia" w:hAnsiTheme="majorHAnsi" w:cstheme="majorBidi"/>
      <w:color w:val="293B3C" w:themeColor="accent1" w:themeShade="7F"/>
    </w:rPr>
  </w:style>
  <w:style w:type="character" w:customStyle="1" w:styleId="Heading6Char">
    <w:name w:val="Heading 6 Char"/>
    <w:basedOn w:val="DefaultParagraphFont"/>
    <w:link w:val="Heading6"/>
    <w:uiPriority w:val="9"/>
    <w:semiHidden/>
    <w:rsid w:val="00AA13FE"/>
    <w:rPr>
      <w:rFonts w:asciiTheme="majorHAnsi" w:eastAsiaTheme="majorEastAsia" w:hAnsiTheme="majorHAnsi" w:cstheme="majorBidi"/>
      <w:i/>
      <w:iCs/>
      <w:color w:val="293B3C" w:themeColor="accent1" w:themeShade="7F"/>
    </w:rPr>
  </w:style>
  <w:style w:type="character" w:customStyle="1" w:styleId="Heading7Char">
    <w:name w:val="Heading 7 Char"/>
    <w:basedOn w:val="DefaultParagraphFont"/>
    <w:link w:val="Heading7"/>
    <w:uiPriority w:val="9"/>
    <w:semiHidden/>
    <w:rsid w:val="00AA13F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A13FE"/>
    <w:rPr>
      <w:rFonts w:asciiTheme="majorHAnsi" w:eastAsiaTheme="majorEastAsia" w:hAnsiTheme="majorHAnsi" w:cstheme="majorBidi"/>
      <w:color w:val="53777A" w:themeColor="accent1"/>
      <w:sz w:val="20"/>
      <w:szCs w:val="20"/>
    </w:rPr>
  </w:style>
  <w:style w:type="character" w:customStyle="1" w:styleId="Heading9Char">
    <w:name w:val="Heading 9 Char"/>
    <w:basedOn w:val="DefaultParagraphFont"/>
    <w:link w:val="Heading9"/>
    <w:uiPriority w:val="9"/>
    <w:semiHidden/>
    <w:rsid w:val="00AA13FE"/>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sid w:val="00AA13FE"/>
    <w:rPr>
      <w:i/>
      <w:iCs/>
      <w:color w:val="808080" w:themeColor="text1" w:themeTint="7F"/>
    </w:rPr>
  </w:style>
  <w:style w:type="character" w:styleId="Emphasis">
    <w:name w:val="Emphasis"/>
    <w:basedOn w:val="DefaultParagraphFont"/>
    <w:uiPriority w:val="20"/>
    <w:qFormat/>
    <w:rsid w:val="00AA13FE"/>
    <w:rPr>
      <w:i/>
      <w:iCs/>
    </w:rPr>
  </w:style>
  <w:style w:type="character" w:styleId="IntenseEmphasis">
    <w:name w:val="Intense Emphasis"/>
    <w:basedOn w:val="DefaultParagraphFont"/>
    <w:uiPriority w:val="21"/>
    <w:qFormat/>
    <w:rsid w:val="00AA13FE"/>
    <w:rPr>
      <w:b/>
      <w:bCs/>
      <w:i/>
      <w:iCs/>
      <w:color w:val="53777A" w:themeColor="accent1"/>
    </w:rPr>
  </w:style>
  <w:style w:type="character" w:styleId="SubtleReference">
    <w:name w:val="Subtle Reference"/>
    <w:basedOn w:val="DefaultParagraphFont"/>
    <w:uiPriority w:val="31"/>
    <w:qFormat/>
    <w:rsid w:val="00AA13FE"/>
    <w:rPr>
      <w:smallCaps/>
      <w:color w:val="542437" w:themeColor="accent2"/>
      <w:u w:val="single"/>
    </w:rPr>
  </w:style>
  <w:style w:type="character" w:styleId="IntenseReference">
    <w:name w:val="Intense Reference"/>
    <w:basedOn w:val="DefaultParagraphFont"/>
    <w:uiPriority w:val="32"/>
    <w:qFormat/>
    <w:rsid w:val="00AA13FE"/>
    <w:rPr>
      <w:b/>
      <w:bCs/>
      <w:smallCaps/>
      <w:color w:val="542437" w:themeColor="accent2"/>
      <w:spacing w:val="5"/>
      <w:u w:val="single"/>
    </w:rPr>
  </w:style>
  <w:style w:type="character" w:styleId="BookTitle">
    <w:name w:val="Book Title"/>
    <w:basedOn w:val="DefaultParagraphFont"/>
    <w:uiPriority w:val="33"/>
    <w:qFormat/>
    <w:rsid w:val="00AA13FE"/>
    <w:rPr>
      <w:b/>
      <w:bCs/>
      <w:smallCaps/>
      <w:spacing w:val="5"/>
    </w:rPr>
  </w:style>
  <w:style w:type="paragraph" w:styleId="Caption">
    <w:name w:val="caption"/>
    <w:basedOn w:val="Normal"/>
    <w:next w:val="Normal"/>
    <w:uiPriority w:val="35"/>
    <w:semiHidden/>
    <w:unhideWhenUsed/>
    <w:qFormat/>
    <w:rsid w:val="00AA13FE"/>
    <w:pPr>
      <w:spacing w:line="240" w:lineRule="auto"/>
    </w:pPr>
    <w:rPr>
      <w:b/>
      <w:bCs/>
      <w:color w:val="53777A" w:themeColor="accent1"/>
      <w:sz w:val="18"/>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unhideWhenUsed/>
    <w:qFormat/>
    <w:rsid w:val="00AA13FE"/>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rsid w:val="00AA13FE"/>
    <w:rPr>
      <w:b/>
      <w:bCs/>
      <w:i/>
      <w:iCs/>
      <w:color w:val="53777A" w:themeColor="accent1"/>
    </w:rPr>
  </w:style>
  <w:style w:type="character" w:customStyle="1" w:styleId="Heading2Char">
    <w:name w:val="Heading 2 Char"/>
    <w:basedOn w:val="DefaultParagraphFont"/>
    <w:link w:val="Heading2"/>
    <w:uiPriority w:val="9"/>
    <w:rsid w:val="00AA13FE"/>
    <w:rPr>
      <w:rFonts w:asciiTheme="majorHAnsi" w:eastAsiaTheme="majorEastAsia" w:hAnsiTheme="majorHAnsi" w:cstheme="majorBidi"/>
      <w:b/>
      <w:bCs/>
      <w:color w:val="53777A" w:themeColor="accent1"/>
      <w:sz w:val="26"/>
      <w:szCs w:val="26"/>
    </w:rPr>
  </w:style>
  <w:style w:type="paragraph" w:styleId="Header">
    <w:name w:val="header"/>
    <w:basedOn w:val="Normal"/>
    <w:link w:val="HeaderChar"/>
    <w:uiPriority w:val="99"/>
    <w:pPr>
      <w:spacing w:after="0" w:line="240" w:lineRule="auto"/>
    </w:pPr>
  </w:style>
  <w:style w:type="character" w:customStyle="1" w:styleId="Heading3Char">
    <w:name w:val="Heading 3 Char"/>
    <w:basedOn w:val="DefaultParagraphFont"/>
    <w:link w:val="Heading3"/>
    <w:uiPriority w:val="9"/>
    <w:semiHidden/>
    <w:rsid w:val="00AA13FE"/>
    <w:rPr>
      <w:rFonts w:asciiTheme="majorHAnsi" w:eastAsiaTheme="majorEastAsia" w:hAnsiTheme="majorHAnsi" w:cstheme="majorBidi"/>
      <w:b/>
      <w:bCs/>
      <w:color w:val="53777A" w:themeColor="accent1"/>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sid w:val="00AA13FE"/>
    <w:rPr>
      <w:rFonts w:asciiTheme="majorHAnsi" w:eastAsiaTheme="majorEastAsia" w:hAnsiTheme="majorHAnsi" w:cstheme="majorBidi"/>
      <w:b/>
      <w:bCs/>
      <w:i/>
      <w:iCs/>
      <w:color w:val="53777A" w:themeColor="accent1"/>
    </w:rPr>
  </w:style>
  <w:style w:type="paragraph" w:styleId="NoSpacing">
    <w:name w:val="No Spacing"/>
    <w:link w:val="NoSpacingChar"/>
    <w:uiPriority w:val="1"/>
    <w:qFormat/>
    <w:rsid w:val="00AA13FE"/>
    <w:pPr>
      <w:spacing w:after="0" w:line="240" w:lineRule="auto"/>
    </w:pPr>
  </w:style>
  <w:style w:type="character" w:customStyle="1" w:styleId="NoSpacingChar">
    <w:name w:val="No Spacing Char"/>
    <w:basedOn w:val="DefaultParagraphFont"/>
    <w:link w:val="NoSpacing"/>
    <w:uiPriority w:val="1"/>
    <w:rsid w:val="00744C9D"/>
  </w:style>
  <w:style w:type="character" w:styleId="PageNumber">
    <w:name w:val="page number"/>
    <w:basedOn w:val="DefaultParagraphFont"/>
    <w:uiPriority w:val="99"/>
    <w:semiHidden/>
    <w:unhideWhenUsed/>
    <w:rsid w:val="00744C9D"/>
  </w:style>
  <w:style w:type="paragraph" w:styleId="TOC1">
    <w:name w:val="toc 1"/>
    <w:basedOn w:val="Normal"/>
    <w:next w:val="Normal"/>
    <w:autoRedefine/>
    <w:uiPriority w:val="39"/>
    <w:unhideWhenUsed/>
    <w:rsid w:val="00930709"/>
    <w:pPr>
      <w:spacing w:before="120" w:after="120"/>
    </w:pPr>
    <w:rPr>
      <w:rFonts w:cstheme="minorHAnsi"/>
      <w:b/>
      <w:bCs/>
      <w:caps/>
      <w:sz w:val="20"/>
      <w:szCs w:val="20"/>
    </w:rPr>
  </w:style>
  <w:style w:type="paragraph" w:styleId="TOC2">
    <w:name w:val="toc 2"/>
    <w:basedOn w:val="Normal"/>
    <w:next w:val="Normal"/>
    <w:autoRedefine/>
    <w:uiPriority w:val="39"/>
    <w:unhideWhenUsed/>
    <w:rsid w:val="00AA1895"/>
    <w:pPr>
      <w:spacing w:after="0"/>
      <w:ind w:left="220"/>
    </w:pPr>
    <w:rPr>
      <w:rFonts w:cstheme="minorHAnsi"/>
      <w:smallCaps/>
      <w:sz w:val="20"/>
      <w:szCs w:val="20"/>
    </w:rPr>
  </w:style>
  <w:style w:type="character" w:styleId="Hyperlink">
    <w:name w:val="Hyperlink"/>
    <w:basedOn w:val="DefaultParagraphFont"/>
    <w:uiPriority w:val="99"/>
    <w:unhideWhenUsed/>
    <w:rsid w:val="00AA1895"/>
    <w:rPr>
      <w:color w:val="5E9EA1" w:themeColor="hyperlink"/>
      <w:u w:val="single"/>
    </w:rPr>
  </w:style>
  <w:style w:type="paragraph" w:styleId="TOC3">
    <w:name w:val="toc 3"/>
    <w:basedOn w:val="Normal"/>
    <w:next w:val="Normal"/>
    <w:autoRedefine/>
    <w:uiPriority w:val="39"/>
    <w:unhideWhenUsed/>
    <w:rsid w:val="00AA1895"/>
    <w:pPr>
      <w:spacing w:after="0"/>
      <w:ind w:left="440"/>
    </w:pPr>
    <w:rPr>
      <w:rFonts w:cstheme="minorHAnsi"/>
      <w:i/>
      <w:iCs/>
      <w:sz w:val="20"/>
      <w:szCs w:val="20"/>
    </w:rPr>
  </w:style>
  <w:style w:type="paragraph" w:styleId="TOC4">
    <w:name w:val="toc 4"/>
    <w:basedOn w:val="Normal"/>
    <w:next w:val="Normal"/>
    <w:autoRedefine/>
    <w:uiPriority w:val="39"/>
    <w:unhideWhenUsed/>
    <w:rsid w:val="00AA1895"/>
    <w:pPr>
      <w:spacing w:after="0"/>
      <w:ind w:left="660"/>
    </w:pPr>
    <w:rPr>
      <w:rFonts w:cstheme="minorHAnsi"/>
      <w:sz w:val="18"/>
      <w:szCs w:val="18"/>
    </w:rPr>
  </w:style>
  <w:style w:type="paragraph" w:styleId="TOC5">
    <w:name w:val="toc 5"/>
    <w:basedOn w:val="Normal"/>
    <w:next w:val="Normal"/>
    <w:autoRedefine/>
    <w:uiPriority w:val="39"/>
    <w:unhideWhenUsed/>
    <w:rsid w:val="00AA1895"/>
    <w:pPr>
      <w:spacing w:after="0"/>
      <w:ind w:left="880"/>
    </w:pPr>
    <w:rPr>
      <w:rFonts w:cstheme="minorHAnsi"/>
      <w:sz w:val="18"/>
      <w:szCs w:val="18"/>
    </w:rPr>
  </w:style>
  <w:style w:type="paragraph" w:styleId="TOC6">
    <w:name w:val="toc 6"/>
    <w:basedOn w:val="Normal"/>
    <w:next w:val="Normal"/>
    <w:autoRedefine/>
    <w:uiPriority w:val="39"/>
    <w:unhideWhenUsed/>
    <w:rsid w:val="00AA1895"/>
    <w:pPr>
      <w:spacing w:after="0"/>
      <w:ind w:left="1100"/>
    </w:pPr>
    <w:rPr>
      <w:rFonts w:cstheme="minorHAnsi"/>
      <w:sz w:val="18"/>
      <w:szCs w:val="18"/>
    </w:rPr>
  </w:style>
  <w:style w:type="paragraph" w:styleId="TOC7">
    <w:name w:val="toc 7"/>
    <w:basedOn w:val="Normal"/>
    <w:next w:val="Normal"/>
    <w:autoRedefine/>
    <w:uiPriority w:val="39"/>
    <w:unhideWhenUsed/>
    <w:rsid w:val="00AA1895"/>
    <w:pPr>
      <w:spacing w:after="0"/>
      <w:ind w:left="1320"/>
    </w:pPr>
    <w:rPr>
      <w:rFonts w:cstheme="minorHAnsi"/>
      <w:sz w:val="18"/>
      <w:szCs w:val="18"/>
    </w:rPr>
  </w:style>
  <w:style w:type="paragraph" w:styleId="TOC8">
    <w:name w:val="toc 8"/>
    <w:basedOn w:val="Normal"/>
    <w:next w:val="Normal"/>
    <w:autoRedefine/>
    <w:uiPriority w:val="39"/>
    <w:unhideWhenUsed/>
    <w:rsid w:val="00AA1895"/>
    <w:pPr>
      <w:spacing w:after="0"/>
      <w:ind w:left="1540"/>
    </w:pPr>
    <w:rPr>
      <w:rFonts w:cstheme="minorHAnsi"/>
      <w:sz w:val="18"/>
      <w:szCs w:val="18"/>
    </w:rPr>
  </w:style>
  <w:style w:type="paragraph" w:styleId="TOC9">
    <w:name w:val="toc 9"/>
    <w:basedOn w:val="Normal"/>
    <w:next w:val="Normal"/>
    <w:autoRedefine/>
    <w:uiPriority w:val="39"/>
    <w:unhideWhenUsed/>
    <w:rsid w:val="00AA1895"/>
    <w:pPr>
      <w:spacing w:after="0"/>
      <w:ind w:left="1760"/>
    </w:pPr>
    <w:rPr>
      <w:rFonts w:cstheme="minorHAnsi"/>
      <w:sz w:val="18"/>
      <w:szCs w:val="18"/>
    </w:rPr>
  </w:style>
  <w:style w:type="paragraph" w:styleId="Revision">
    <w:name w:val="Revision"/>
    <w:hidden/>
    <w:uiPriority w:val="99"/>
    <w:semiHidden/>
    <w:rsid w:val="00AA1895"/>
    <w:pPr>
      <w:spacing w:after="0" w:line="240" w:lineRule="auto"/>
    </w:pPr>
  </w:style>
  <w:style w:type="character" w:styleId="Strong">
    <w:name w:val="Strong"/>
    <w:basedOn w:val="DefaultParagraphFont"/>
    <w:uiPriority w:val="22"/>
    <w:qFormat/>
    <w:rsid w:val="00AA13FE"/>
    <w:rPr>
      <w:b/>
      <w:bCs/>
    </w:rPr>
  </w:style>
  <w:style w:type="paragraph" w:styleId="ListParagraph">
    <w:name w:val="List Paragraph"/>
    <w:basedOn w:val="Normal"/>
    <w:uiPriority w:val="34"/>
    <w:qFormat/>
    <w:rsid w:val="00AA13FE"/>
    <w:pPr>
      <w:ind w:left="720"/>
      <w:contextualSpacing/>
    </w:pPr>
  </w:style>
  <w:style w:type="paragraph" w:styleId="NormalWeb">
    <w:name w:val="Normal (Web)"/>
    <w:basedOn w:val="Normal"/>
    <w:uiPriority w:val="99"/>
    <w:semiHidden/>
    <w:unhideWhenUsed/>
    <w:rsid w:val="00EF0711"/>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475221">
      <w:bodyDiv w:val="1"/>
      <w:marLeft w:val="0"/>
      <w:marRight w:val="0"/>
      <w:marTop w:val="0"/>
      <w:marBottom w:val="0"/>
      <w:divBdr>
        <w:top w:val="none" w:sz="0" w:space="0" w:color="auto"/>
        <w:left w:val="none" w:sz="0" w:space="0" w:color="auto"/>
        <w:bottom w:val="none" w:sz="0" w:space="0" w:color="auto"/>
        <w:right w:val="none" w:sz="0" w:space="0" w:color="auto"/>
      </w:divBdr>
    </w:div>
    <w:div w:id="796069162">
      <w:bodyDiv w:val="1"/>
      <w:marLeft w:val="0"/>
      <w:marRight w:val="0"/>
      <w:marTop w:val="0"/>
      <w:marBottom w:val="0"/>
      <w:divBdr>
        <w:top w:val="none" w:sz="0" w:space="0" w:color="auto"/>
        <w:left w:val="none" w:sz="0" w:space="0" w:color="auto"/>
        <w:bottom w:val="none" w:sz="0" w:space="0" w:color="auto"/>
        <w:right w:val="none" w:sz="0" w:space="0" w:color="auto"/>
      </w:divBdr>
    </w:div>
    <w:div w:id="885331921">
      <w:bodyDiv w:val="1"/>
      <w:marLeft w:val="0"/>
      <w:marRight w:val="0"/>
      <w:marTop w:val="0"/>
      <w:marBottom w:val="0"/>
      <w:divBdr>
        <w:top w:val="none" w:sz="0" w:space="0" w:color="auto"/>
        <w:left w:val="none" w:sz="0" w:space="0" w:color="auto"/>
        <w:bottom w:val="none" w:sz="0" w:space="0" w:color="auto"/>
        <w:right w:val="none" w:sz="0" w:space="0" w:color="auto"/>
      </w:divBdr>
    </w:div>
    <w:div w:id="1150903563">
      <w:bodyDiv w:val="1"/>
      <w:marLeft w:val="0"/>
      <w:marRight w:val="0"/>
      <w:marTop w:val="0"/>
      <w:marBottom w:val="0"/>
      <w:divBdr>
        <w:top w:val="none" w:sz="0" w:space="0" w:color="auto"/>
        <w:left w:val="none" w:sz="0" w:space="0" w:color="auto"/>
        <w:bottom w:val="none" w:sz="0" w:space="0" w:color="auto"/>
        <w:right w:val="none" w:sz="0" w:space="0" w:color="auto"/>
      </w:divBdr>
    </w:div>
    <w:div w:id="1539513696">
      <w:bodyDiv w:val="1"/>
      <w:marLeft w:val="0"/>
      <w:marRight w:val="0"/>
      <w:marTop w:val="0"/>
      <w:marBottom w:val="0"/>
      <w:divBdr>
        <w:top w:val="none" w:sz="0" w:space="0" w:color="auto"/>
        <w:left w:val="none" w:sz="0" w:space="0" w:color="auto"/>
        <w:bottom w:val="none" w:sz="0" w:space="0" w:color="auto"/>
        <w:right w:val="none" w:sz="0" w:space="0" w:color="auto"/>
      </w:divBdr>
    </w:div>
    <w:div w:id="1645237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olarsystem.nasa.gov/resources/310/orbits-and-keplers-laws/" TargetMode="External"/><Relationship Id="rId18" Type="http://schemas.openxmlformats.org/officeDocument/2006/relationships/hyperlink" Target="http://www.met.reading.ac.uk/~ross/Documents/OrbitNotes.pdf" TargetMode="External"/><Relationship Id="rId26" Type="http://schemas.openxmlformats.org/officeDocument/2006/relationships/hyperlink" Target="https://youtu.be/WTLPmUHTPqo" TargetMode="External"/><Relationship Id="rId39" Type="http://schemas.openxmlformats.org/officeDocument/2006/relationships/fontTable" Target="fontTable.xml"/><Relationship Id="rId21" Type="http://schemas.openxmlformats.org/officeDocument/2006/relationships/hyperlink" Target="https://www.astronomynotes.com/angmom/s2.htm" TargetMode="External"/><Relationship Id="rId34" Type="http://schemas.openxmlformats.org/officeDocument/2006/relationships/hyperlink" Target="https://medium.com/@dharmeshr712/swift-arkit-mini-solar-system-b9cf394d274"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eveloper.apple.com/documentation/realitykit/creating_3d_content_with_reality_composer" TargetMode="External"/><Relationship Id="rId20" Type="http://schemas.openxmlformats.org/officeDocument/2006/relationships/hyperlink" Target="https://www.google.co.uk/search?q=how+to+calcualte+orbital+period&amp;ie=UTF-8&amp;oe=UTF-8&amp;hl=en-gb&amp;client=safari" TargetMode="External"/><Relationship Id="rId29" Type="http://schemas.openxmlformats.org/officeDocument/2006/relationships/hyperlink" Target="https://www.raywenderlich.com/23483920-scenekit-3d-programming-for-ios-getting-started"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eo.libretexts.org/Courses/University_of_California_Davis/GEL_056%3A_Introduction_to_Geophysics/Geophysics_is_everywhere_in_geology.../03%3A_Planetary_Geophysics/3.01%3A_Orbital_Mechanics" TargetMode="External"/><Relationship Id="rId32" Type="http://schemas.openxmlformats.org/officeDocument/2006/relationships/hyperlink" Target="https://youtu.be/BStRJBM_mvw" TargetMode="External"/><Relationship Id="rId37" Type="http://schemas.openxmlformats.org/officeDocument/2006/relationships/footer" Target="footer2.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thepythoncodingbook.com/2021/12/11/simulating-3d-solar-system-python-matplotlib/" TargetMode="External"/><Relationship Id="rId23" Type="http://schemas.openxmlformats.org/officeDocument/2006/relationships/hyperlink" Target="http://www.met.reading.ac.uk/~ross/Documents/OrbitNotes.pdf" TargetMode="External"/><Relationship Id="rId28" Type="http://schemas.openxmlformats.org/officeDocument/2006/relationships/hyperlink" Target="http://www.stjarnhimlen.se/comp/tutorial.html"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courses.lumenlearning.com/boundless-algebra/chapter/the-circle-and-the-ellipse/" TargetMode="External"/><Relationship Id="rId31" Type="http://schemas.openxmlformats.org/officeDocument/2006/relationships/hyperlink" Target="https://youtu.be/lKfqi52PqHk"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raywenderlich.com/2212-video-tutorial-ios-animation-with-swift-part-14-3d-animations" TargetMode="External"/><Relationship Id="rId22" Type="http://schemas.openxmlformats.org/officeDocument/2006/relationships/hyperlink" Target="https://medium.com/analytics-vidhya/simulating-the-solar-system-with-under-100-lines-of-python-code-5c53b3039fc6" TargetMode="External"/><Relationship Id="rId27" Type="http://schemas.openxmlformats.org/officeDocument/2006/relationships/hyperlink" Target="https://youtu.be/KOek-B3Rvmg" TargetMode="External"/><Relationship Id="rId30" Type="http://schemas.openxmlformats.org/officeDocument/2006/relationships/hyperlink" Target="https://youtu.be/itGRaAryUxA" TargetMode="External"/><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www.sciencedirect.com/topics/earth-and-planetary-sciences/obliquity" TargetMode="External"/><Relationship Id="rId25" Type="http://schemas.openxmlformats.org/officeDocument/2006/relationships/hyperlink" Target="https://youtu.be/4ycpvtIio-o" TargetMode="External"/><Relationship Id="rId33" Type="http://schemas.openxmlformats.org/officeDocument/2006/relationships/hyperlink" Target="https://www.alphacodingskills.com/swift/swift-math-functions.php" TargetMode="External"/><Relationship Id="rId38"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enelle/Library/Containers/com.microsoft.Word/Data/Library/Application%20Support/Microsoft/Office/16.0/DTS/en-GB%7b8FA3606E-F5D7-834E-8E6F-4EA0BEF9A4D8%7d/%7b2ED73FD3-6C74-1045-B67A-9468F3CF790E%7dtf10002081.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AA2F1D6130757478552B1694AF9CE0E"/>
        <w:category>
          <w:name w:val="General"/>
          <w:gallery w:val="placeholder"/>
        </w:category>
        <w:types>
          <w:type w:val="bbPlcHdr"/>
        </w:types>
        <w:behaviors>
          <w:behavior w:val="content"/>
        </w:behaviors>
        <w:guid w:val="{8BA23BAF-551A-1947-8760-E9571B44A5B6}"/>
      </w:docPartPr>
      <w:docPartBody>
        <w:p w:rsidR="00000000" w:rsidRDefault="00302F69" w:rsidP="00302F69">
          <w:pPr>
            <w:pStyle w:val="9AA2F1D6130757478552B1694AF9CE0E"/>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3416979">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3E7"/>
    <w:rsid w:val="0011673A"/>
    <w:rsid w:val="001167F6"/>
    <w:rsid w:val="00302F69"/>
    <w:rsid w:val="00392DB3"/>
    <w:rsid w:val="004773E7"/>
    <w:rsid w:val="00570E48"/>
    <w:rsid w:val="00BD34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AA2F1D6130757478552B1694AF9CE0E">
    <w:name w:val="9AA2F1D6130757478552B1694AF9CE0E"/>
    <w:rsid w:val="00302F69"/>
  </w:style>
  <w:style w:type="paragraph" w:styleId="ListBullet">
    <w:name w:val="List Bullet"/>
    <w:basedOn w:val="Normal"/>
    <w:uiPriority w:val="12"/>
    <w:qFormat/>
    <w:pPr>
      <w:numPr>
        <w:numId w:val="1"/>
      </w:numPr>
      <w:spacing w:after="240" w:line="312" w:lineRule="auto"/>
    </w:pPr>
    <w:rPr>
      <w:rFonts w:eastAsiaTheme="minorHAnsi"/>
      <w:color w:val="000000" w:themeColor="text1"/>
      <w:lang w:val="en-US" w:eastAsia="ja-JP"/>
    </w:rPr>
  </w:style>
  <w:style w:type="paragraph" w:customStyle="1" w:styleId="3B10F203094D1A4ABA79DBC24789C7D3">
    <w:name w:val="3B10F203094D1A4ABA79DBC24789C7D3"/>
    <w:rsid w:val="00570E48"/>
  </w:style>
  <w:style w:type="paragraph" w:customStyle="1" w:styleId="B636F668695B50418D8CCF39E964CF5F">
    <w:name w:val="B636F668695B50418D8CCF39E964CF5F"/>
    <w:rsid w:val="00570E48"/>
  </w:style>
  <w:style w:type="paragraph" w:customStyle="1" w:styleId="498F54AE3A645E4B88579D1F0014274E">
    <w:name w:val="498F54AE3A645E4B88579D1F0014274E"/>
    <w:rsid w:val="00570E48"/>
  </w:style>
  <w:style w:type="paragraph" w:customStyle="1" w:styleId="5F715214AC8AA0499F5EF75A116ACABB">
    <w:name w:val="5F715214AC8AA0499F5EF75A116ACABB"/>
    <w:rsid w:val="00570E48"/>
  </w:style>
  <w:style w:type="paragraph" w:customStyle="1" w:styleId="E9D25B97D6C0774C954E5D5A4B0785B5">
    <w:name w:val="E9D25B97D6C0774C954E5D5A4B0785B5"/>
    <w:rsid w:val="00570E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Candidate Number: 8018</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D2A24B-95F5-1F4A-BB41-3A7433299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{2ED73FD3-6C74-1045-B67A-9468F3CF790E}tf10002081.dotx</Template>
  <TotalTime>55</TotalTime>
  <Pages>13</Pages>
  <Words>1272</Words>
  <Characters>7256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Creating your own solarsystem in Augmented reality</vt:lpstr>
    </vt:vector>
  </TitlesOfParts>
  <Company/>
  <LinksUpToDate>false</LinksUpToDate>
  <CharactersWithSpaces>8511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your own solar system in Augmented reality</dc:title>
  <dc:subject>A Swift-base app</dc:subject>
  <dc:creator>By Jenelle Bankas</dc:creator>
  <cp:keywords/>
  <dc:description/>
  <cp:lastModifiedBy>Bankas, Jenelle (L6/F/NJD)</cp:lastModifiedBy>
  <cp:revision>7</cp:revision>
  <dcterms:created xsi:type="dcterms:W3CDTF">2022-06-02T18:48:00Z</dcterms:created>
  <dcterms:modified xsi:type="dcterms:W3CDTF">2022-06-13T18:32:00Z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